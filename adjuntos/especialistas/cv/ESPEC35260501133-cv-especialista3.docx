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6F47" w:rsidRDefault="00DF04C9" w:rsidP="00456F47">
      <w:pPr>
        <w:pStyle w:val="Textoindependiente"/>
        <w:rPr>
          <w:lang w:val="es-ES_tradnl"/>
        </w:rPr>
      </w:pPr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05F72F0F" wp14:editId="76D50D6A">
            <wp:simplePos x="0" y="0"/>
            <wp:positionH relativeFrom="column">
              <wp:posOffset>-457200</wp:posOffset>
            </wp:positionH>
            <wp:positionV relativeFrom="page">
              <wp:posOffset>1523365</wp:posOffset>
            </wp:positionV>
            <wp:extent cx="1666875" cy="1663065"/>
            <wp:effectExtent l="76200" t="57150" r="66675" b="889635"/>
            <wp:wrapSquare wrapText="bothSides"/>
            <wp:docPr id="7" name="Imagen 7" descr="Fotos) El doctor más guapo del mundo está de visita en el paí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tos) El doctor más guapo del mundo está de visita en el paí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663065"/>
                    </a:xfrm>
                    <a:prstGeom prst="ellipse">
                      <a:avLst/>
                    </a:prstGeom>
                    <a:ln w="6350" cap="rnd">
                      <a:noFill/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6F47">
        <w:rPr>
          <w:lang w:val="es-ES_tradnl"/>
        </w:rPr>
        <w:tab/>
      </w: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837295" w:rsidP="00456F47">
      <w:pPr>
        <w:pStyle w:val="Textoindependiente"/>
        <w:rPr>
          <w:lang w:val="es-ES_tradnl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C14324" wp14:editId="2939AF65">
                <wp:simplePos x="0" y="0"/>
                <wp:positionH relativeFrom="column">
                  <wp:posOffset>3162300</wp:posOffset>
                </wp:positionH>
                <wp:positionV relativeFrom="paragraph">
                  <wp:posOffset>205740</wp:posOffset>
                </wp:positionV>
                <wp:extent cx="3467100" cy="0"/>
                <wp:effectExtent l="0" t="0" r="19050" b="19050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671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E44508" id="Conector recto 5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9pt,16.2pt" to="522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" strokecolor="#0d1d51 [3206]" strokeweight="1.5pt">
                <v:stroke joinstyle="miter"/>
              </v:line>
            </w:pict>
          </mc:Fallback>
        </mc:AlternateContent>
      </w: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837295" w:rsidRDefault="00837295" w:rsidP="00456F47">
      <w:pPr>
        <w:pStyle w:val="Textoindependiente"/>
        <w:rPr>
          <w:lang w:val="es-ES_tradnl"/>
        </w:rPr>
      </w:pPr>
    </w:p>
    <w:p w:rsidR="00837295" w:rsidRDefault="00837295" w:rsidP="00456F47">
      <w:pPr>
        <w:pStyle w:val="Textoindependiente"/>
        <w:rPr>
          <w:lang w:val="es-ES_tradnl"/>
        </w:rPr>
      </w:pPr>
      <w:r w:rsidRPr="00AF6FD0">
        <w:rPr>
          <w:rFonts w:asciiTheme="minorHAnsi" w:hAnsiTheme="minorHAnsi"/>
          <w:noProof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69B4A57" wp14:editId="7E7FCF2F">
                <wp:simplePos x="0" y="0"/>
                <wp:positionH relativeFrom="margin">
                  <wp:posOffset>0</wp:posOffset>
                </wp:positionH>
                <wp:positionV relativeFrom="page">
                  <wp:posOffset>5012055</wp:posOffset>
                </wp:positionV>
                <wp:extent cx="337185" cy="333375"/>
                <wp:effectExtent l="0" t="0" r="5715" b="9525"/>
                <wp:wrapSquare wrapText="bothSides"/>
                <wp:docPr id="21" name="Grupo 21" descr="Icono de gp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185" cy="333375"/>
                          <a:chOff x="0" y="19050"/>
                          <a:chExt cx="337185" cy="333375"/>
                        </a:xfrm>
                      </wpg:grpSpPr>
                      <wps:wsp>
                        <wps:cNvPr id="143" name="Forma libre: Forma 142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5F22E849-5233-48D2-959E-8C16EA1928B5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0" y="19050"/>
                            <a:ext cx="337185" cy="333375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pic:pic xmlns:pic="http://schemas.openxmlformats.org/drawingml/2006/picture">
                        <pic:nvPicPr>
                          <pic:cNvPr id="20" name="Imagen 23" descr="Icono de GPS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915" y="87630"/>
                            <a:ext cx="151765" cy="202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29EB01" id="Grupo 21" o:spid="_x0000_s1026" alt="Icono de gps" style="position:absolute;margin-left:0;margin-top:394.65pt;width:26.55pt;height:26.25pt;z-index:251659264;mso-position-horizontal-relative:margin;mso-position-vertical-relative:page;mso-width-relative:margin;mso-height-relative:margin" coordorigin=",19050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">
                <v:shape id="Forma libre: Forma 142" o:spid="_x0000_s1027" style="position:absolute;top:19050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3" o:spid="_x0000_s1028" type="#_x0000_t75" alt="Icono de GPS" style="position:absolute;left:81915;top:8763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<v:imagedata r:id="rId12" o:title="Icono de GPS"/>
                  <v:path arrowok="t"/>
                </v:shape>
                <w10:wrap type="square" anchorx="margin" anchory="page"/>
              </v:group>
            </w:pict>
          </mc:Fallback>
        </mc:AlternateContent>
      </w:r>
    </w:p>
    <w:p w:rsidR="00DF04C9" w:rsidRPr="0050417F" w:rsidRDefault="00614B4D" w:rsidP="00456F47">
      <w:pPr>
        <w:pStyle w:val="Textoindependiente"/>
        <w:rPr>
          <w:sz w:val="22"/>
          <w:u w:val="single"/>
          <w:lang w:val="es-ES_tradnl"/>
        </w:rPr>
      </w:pPr>
      <w:r>
        <w:rPr>
          <w:sz w:val="22"/>
          <w:lang w:val="es-ES_tradnl"/>
        </w:rPr>
        <w:t>Arica #501</w:t>
      </w:r>
      <w:r w:rsidR="0050417F">
        <w:rPr>
          <w:sz w:val="22"/>
          <w:lang w:val="es-ES_tradnl"/>
        </w:rPr>
        <w:t>, Chiclayo</w:t>
      </w:r>
    </w:p>
    <w:p w:rsidR="00837295" w:rsidRPr="00837295" w:rsidRDefault="00DF04C9" w:rsidP="00456F47">
      <w:pPr>
        <w:pStyle w:val="Textoindependiente"/>
        <w:rPr>
          <w:sz w:val="22"/>
          <w:lang w:val="es-ES_tradnl"/>
        </w:rPr>
      </w:pPr>
      <w:r>
        <w:rPr>
          <w:sz w:val="22"/>
          <w:lang w:val="es-ES_tradnl"/>
        </w:rPr>
        <w:t>Lambayeque</w:t>
      </w: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837295" w:rsidP="00456F47">
      <w:pPr>
        <w:pStyle w:val="Textoindependiente"/>
        <w:rPr>
          <w:lang w:val="es-ES_tradnl"/>
        </w:rPr>
      </w:pPr>
      <w:r w:rsidRPr="00AF6FD0">
        <w:rPr>
          <w:rFonts w:asciiTheme="minorHAnsi" w:hAnsiTheme="minorHAnsi"/>
          <w:noProof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83C2747" wp14:editId="06BB832C">
                <wp:simplePos x="0" y="0"/>
                <wp:positionH relativeFrom="margin">
                  <wp:posOffset>0</wp:posOffset>
                </wp:positionH>
                <wp:positionV relativeFrom="margin">
                  <wp:posOffset>4272280</wp:posOffset>
                </wp:positionV>
                <wp:extent cx="337820" cy="337185"/>
                <wp:effectExtent l="0" t="0" r="5080" b="5715"/>
                <wp:wrapSquare wrapText="bothSides"/>
                <wp:docPr id="22" name="Grupo 22" descr="icono de teléfon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820" cy="337185"/>
                          <a:chOff x="0" y="0"/>
                          <a:chExt cx="337820" cy="337185"/>
                        </a:xfrm>
                      </wpg:grpSpPr>
                      <wps:wsp>
                        <wps:cNvPr id="163" name="Forma libre: Forma 162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982928D4-D4D3-496B-8019-E859892D985D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337820" cy="337185"/>
                          </a:xfrm>
                          <a:custGeom>
                            <a:avLst/>
                            <a:gdLst>
                              <a:gd name="connsiteX0" fmla="*/ 741998 w 2517880"/>
                              <a:gd name="connsiteY0" fmla="*/ 2445067 h 2514600"/>
                              <a:gd name="connsiteX1" fmla="*/ 786765 w 2517880"/>
                              <a:gd name="connsiteY1" fmla="*/ 2462212 h 2514600"/>
                              <a:gd name="connsiteX2" fmla="*/ 846773 w 2517880"/>
                              <a:gd name="connsiteY2" fmla="*/ 2486977 h 2514600"/>
                              <a:gd name="connsiteX3" fmla="*/ 818198 w 2517880"/>
                              <a:gd name="connsiteY3" fmla="*/ 2482214 h 2514600"/>
                              <a:gd name="connsiteX4" fmla="*/ 786765 w 2517880"/>
                              <a:gd name="connsiteY4" fmla="*/ 2468879 h 2514600"/>
                              <a:gd name="connsiteX5" fmla="*/ 741998 w 2517880"/>
                              <a:gd name="connsiteY5" fmla="*/ 2445067 h 2514600"/>
                              <a:gd name="connsiteX6" fmla="*/ 628649 w 2517880"/>
                              <a:gd name="connsiteY6" fmla="*/ 2345888 h 2514600"/>
                              <a:gd name="connsiteX7" fmla="*/ 639127 w 2517880"/>
                              <a:gd name="connsiteY7" fmla="*/ 2351722 h 2514600"/>
                              <a:gd name="connsiteX8" fmla="*/ 675322 w 2517880"/>
                              <a:gd name="connsiteY8" fmla="*/ 2374582 h 2514600"/>
                              <a:gd name="connsiteX9" fmla="*/ 698182 w 2517880"/>
                              <a:gd name="connsiteY9" fmla="*/ 2394585 h 2514600"/>
                              <a:gd name="connsiteX10" fmla="*/ 644842 w 2517880"/>
                              <a:gd name="connsiteY10" fmla="*/ 2363152 h 2514600"/>
                              <a:gd name="connsiteX11" fmla="*/ 626745 w 2517880"/>
                              <a:gd name="connsiteY11" fmla="*/ 2347912 h 2514600"/>
                              <a:gd name="connsiteX12" fmla="*/ 628649 w 2517880"/>
                              <a:gd name="connsiteY12" fmla="*/ 2345888 h 2514600"/>
                              <a:gd name="connsiteX13" fmla="*/ 541973 w 2517880"/>
                              <a:gd name="connsiteY13" fmla="*/ 2310765 h 2514600"/>
                              <a:gd name="connsiteX14" fmla="*/ 575310 w 2517880"/>
                              <a:gd name="connsiteY14" fmla="*/ 2334577 h 2514600"/>
                              <a:gd name="connsiteX15" fmla="*/ 609600 w 2517880"/>
                              <a:gd name="connsiteY15" fmla="*/ 2356485 h 2514600"/>
                              <a:gd name="connsiteX16" fmla="*/ 632460 w 2517880"/>
                              <a:gd name="connsiteY16" fmla="*/ 2374582 h 2514600"/>
                              <a:gd name="connsiteX17" fmla="*/ 605790 w 2517880"/>
                              <a:gd name="connsiteY17" fmla="*/ 2363152 h 2514600"/>
                              <a:gd name="connsiteX18" fmla="*/ 615315 w 2517880"/>
                              <a:gd name="connsiteY18" fmla="*/ 2376487 h 2514600"/>
                              <a:gd name="connsiteX19" fmla="*/ 584835 w 2517880"/>
                              <a:gd name="connsiteY19" fmla="*/ 2357437 h 2514600"/>
                              <a:gd name="connsiteX20" fmla="*/ 569595 w 2517880"/>
                              <a:gd name="connsiteY20" fmla="*/ 2347912 h 2514600"/>
                              <a:gd name="connsiteX21" fmla="*/ 554355 w 2517880"/>
                              <a:gd name="connsiteY21" fmla="*/ 2338387 h 2514600"/>
                              <a:gd name="connsiteX22" fmla="*/ 261809 w 2517880"/>
                              <a:gd name="connsiteY22" fmla="*/ 2061771 h 2514600"/>
                              <a:gd name="connsiteX23" fmla="*/ 277178 w 2517880"/>
                              <a:gd name="connsiteY23" fmla="*/ 2083117 h 2514600"/>
                              <a:gd name="connsiteX24" fmla="*/ 264200 w 2517880"/>
                              <a:gd name="connsiteY24" fmla="*/ 2066984 h 2514600"/>
                              <a:gd name="connsiteX25" fmla="*/ 218093 w 2517880"/>
                              <a:gd name="connsiteY25" fmla="*/ 1904151 h 2514600"/>
                              <a:gd name="connsiteX26" fmla="*/ 233363 w 2517880"/>
                              <a:gd name="connsiteY26" fmla="*/ 1927859 h 2514600"/>
                              <a:gd name="connsiteX27" fmla="*/ 259080 w 2517880"/>
                              <a:gd name="connsiteY27" fmla="*/ 1972627 h 2514600"/>
                              <a:gd name="connsiteX28" fmla="*/ 279083 w 2517880"/>
                              <a:gd name="connsiteY28" fmla="*/ 2008822 h 2514600"/>
                              <a:gd name="connsiteX29" fmla="*/ 260033 w 2517880"/>
                              <a:gd name="connsiteY29" fmla="*/ 1985009 h 2514600"/>
                              <a:gd name="connsiteX30" fmla="*/ 241935 w 2517880"/>
                              <a:gd name="connsiteY30" fmla="*/ 1958339 h 2514600"/>
                              <a:gd name="connsiteX31" fmla="*/ 225743 w 2517880"/>
                              <a:gd name="connsiteY31" fmla="*/ 1931669 h 2514600"/>
                              <a:gd name="connsiteX32" fmla="*/ 216218 w 2517880"/>
                              <a:gd name="connsiteY32" fmla="*/ 1906904 h 2514600"/>
                              <a:gd name="connsiteX33" fmla="*/ 218093 w 2517880"/>
                              <a:gd name="connsiteY33" fmla="*/ 1904151 h 2514600"/>
                              <a:gd name="connsiteX34" fmla="*/ 151448 w 2517880"/>
                              <a:gd name="connsiteY34" fmla="*/ 1838325 h 2514600"/>
                              <a:gd name="connsiteX35" fmla="*/ 181928 w 2517880"/>
                              <a:gd name="connsiteY35" fmla="*/ 1897380 h 2514600"/>
                              <a:gd name="connsiteX36" fmla="*/ 219075 w 2517880"/>
                              <a:gd name="connsiteY36" fmla="*/ 1965960 h 2514600"/>
                              <a:gd name="connsiteX37" fmla="*/ 236220 w 2517880"/>
                              <a:gd name="connsiteY37" fmla="*/ 1997392 h 2514600"/>
                              <a:gd name="connsiteX38" fmla="*/ 250508 w 2517880"/>
                              <a:gd name="connsiteY38" fmla="*/ 2024062 h 2514600"/>
                              <a:gd name="connsiteX39" fmla="*/ 260985 w 2517880"/>
                              <a:gd name="connsiteY39" fmla="*/ 2053590 h 2514600"/>
                              <a:gd name="connsiteX40" fmla="*/ 261224 w 2517880"/>
                              <a:gd name="connsiteY40" fmla="*/ 2060496 h 2514600"/>
                              <a:gd name="connsiteX41" fmla="*/ 261809 w 2517880"/>
                              <a:gd name="connsiteY41" fmla="*/ 2061771 h 2514600"/>
                              <a:gd name="connsiteX42" fmla="*/ 260033 w 2517880"/>
                              <a:gd name="connsiteY42" fmla="*/ 2059305 h 2514600"/>
                              <a:gd name="connsiteX43" fmla="*/ 240030 w 2517880"/>
                              <a:gd name="connsiteY43" fmla="*/ 2027872 h 2514600"/>
                              <a:gd name="connsiteX44" fmla="*/ 196215 w 2517880"/>
                              <a:gd name="connsiteY44" fmla="*/ 1954530 h 2514600"/>
                              <a:gd name="connsiteX45" fmla="*/ 177165 w 2517880"/>
                              <a:gd name="connsiteY45" fmla="*/ 1917382 h 2514600"/>
                              <a:gd name="connsiteX46" fmla="*/ 162878 w 2517880"/>
                              <a:gd name="connsiteY46" fmla="*/ 1884045 h 2514600"/>
                              <a:gd name="connsiteX47" fmla="*/ 151448 w 2517880"/>
                              <a:gd name="connsiteY47" fmla="*/ 1838325 h 2514600"/>
                              <a:gd name="connsiteX48" fmla="*/ 13335 w 2517880"/>
                              <a:gd name="connsiteY48" fmla="*/ 1144905 h 2514600"/>
                              <a:gd name="connsiteX49" fmla="*/ 9525 w 2517880"/>
                              <a:gd name="connsiteY49" fmla="*/ 1261110 h 2514600"/>
                              <a:gd name="connsiteX50" fmla="*/ 13335 w 2517880"/>
                              <a:gd name="connsiteY50" fmla="*/ 1291590 h 2514600"/>
                              <a:gd name="connsiteX51" fmla="*/ 18097 w 2517880"/>
                              <a:gd name="connsiteY51" fmla="*/ 1313497 h 2514600"/>
                              <a:gd name="connsiteX52" fmla="*/ 40957 w 2517880"/>
                              <a:gd name="connsiteY52" fmla="*/ 1471612 h 2514600"/>
                              <a:gd name="connsiteX53" fmla="*/ 34290 w 2517880"/>
                              <a:gd name="connsiteY53" fmla="*/ 1474470 h 2514600"/>
                              <a:gd name="connsiteX54" fmla="*/ 34290 w 2517880"/>
                              <a:gd name="connsiteY54" fmla="*/ 1510665 h 2514600"/>
                              <a:gd name="connsiteX55" fmla="*/ 52387 w 2517880"/>
                              <a:gd name="connsiteY55" fmla="*/ 1622107 h 2514600"/>
                              <a:gd name="connsiteX56" fmla="*/ 126682 w 2517880"/>
                              <a:gd name="connsiteY56" fmla="*/ 1823085 h 2514600"/>
                              <a:gd name="connsiteX57" fmla="*/ 95250 w 2517880"/>
                              <a:gd name="connsiteY57" fmla="*/ 1786890 h 2514600"/>
                              <a:gd name="connsiteX58" fmla="*/ 72390 w 2517880"/>
                              <a:gd name="connsiteY58" fmla="*/ 1711642 h 2514600"/>
                              <a:gd name="connsiteX59" fmla="*/ 60960 w 2517880"/>
                              <a:gd name="connsiteY59" fmla="*/ 1672590 h 2514600"/>
                              <a:gd name="connsiteX60" fmla="*/ 50482 w 2517880"/>
                              <a:gd name="connsiteY60" fmla="*/ 1632585 h 2514600"/>
                              <a:gd name="connsiteX61" fmla="*/ 44767 w 2517880"/>
                              <a:gd name="connsiteY61" fmla="*/ 1612582 h 2514600"/>
                              <a:gd name="connsiteX62" fmla="*/ 40005 w 2517880"/>
                              <a:gd name="connsiteY62" fmla="*/ 1592580 h 2514600"/>
                              <a:gd name="connsiteX63" fmla="*/ 29527 w 2517880"/>
                              <a:gd name="connsiteY63" fmla="*/ 1551622 h 2514600"/>
                              <a:gd name="connsiteX64" fmla="*/ 20955 w 2517880"/>
                              <a:gd name="connsiteY64" fmla="*/ 1509712 h 2514600"/>
                              <a:gd name="connsiteX65" fmla="*/ 17145 w 2517880"/>
                              <a:gd name="connsiteY65" fmla="*/ 1488757 h 2514600"/>
                              <a:gd name="connsiteX66" fmla="*/ 14287 w 2517880"/>
                              <a:gd name="connsiteY66" fmla="*/ 1467802 h 2514600"/>
                              <a:gd name="connsiteX67" fmla="*/ 7620 w 2517880"/>
                              <a:gd name="connsiteY67" fmla="*/ 1425892 h 2514600"/>
                              <a:gd name="connsiteX68" fmla="*/ 3810 w 2517880"/>
                              <a:gd name="connsiteY68" fmla="*/ 1383982 h 2514600"/>
                              <a:gd name="connsiteX69" fmla="*/ 1905 w 2517880"/>
                              <a:gd name="connsiteY69" fmla="*/ 1363027 h 2514600"/>
                              <a:gd name="connsiteX70" fmla="*/ 952 w 2517880"/>
                              <a:gd name="connsiteY70" fmla="*/ 1342072 h 2514600"/>
                              <a:gd name="connsiteX71" fmla="*/ 0 w 2517880"/>
                              <a:gd name="connsiteY71" fmla="*/ 1301115 h 2514600"/>
                              <a:gd name="connsiteX72" fmla="*/ 952 w 2517880"/>
                              <a:gd name="connsiteY72" fmla="*/ 1261110 h 2514600"/>
                              <a:gd name="connsiteX73" fmla="*/ 3810 w 2517880"/>
                              <a:gd name="connsiteY73" fmla="*/ 1222057 h 2514600"/>
                              <a:gd name="connsiteX74" fmla="*/ 8572 w 2517880"/>
                              <a:gd name="connsiteY74" fmla="*/ 1183957 h 2514600"/>
                              <a:gd name="connsiteX75" fmla="*/ 11430 w 2517880"/>
                              <a:gd name="connsiteY75" fmla="*/ 1165860 h 2514600"/>
                              <a:gd name="connsiteX76" fmla="*/ 13335 w 2517880"/>
                              <a:gd name="connsiteY76" fmla="*/ 1144905 h 2514600"/>
                              <a:gd name="connsiteX77" fmla="*/ 902970 w 2517880"/>
                              <a:gd name="connsiteY77" fmla="*/ 67627 h 2514600"/>
                              <a:gd name="connsiteX78" fmla="*/ 878205 w 2517880"/>
                              <a:gd name="connsiteY78" fmla="*/ 85724 h 2514600"/>
                              <a:gd name="connsiteX79" fmla="*/ 829627 w 2517880"/>
                              <a:gd name="connsiteY79" fmla="*/ 102869 h 2514600"/>
                              <a:gd name="connsiteX80" fmla="*/ 780097 w 2517880"/>
                              <a:gd name="connsiteY80" fmla="*/ 120967 h 2514600"/>
                              <a:gd name="connsiteX81" fmla="*/ 735330 w 2517880"/>
                              <a:gd name="connsiteY81" fmla="*/ 130492 h 2514600"/>
                              <a:gd name="connsiteX82" fmla="*/ 721995 w 2517880"/>
                              <a:gd name="connsiteY82" fmla="*/ 130492 h 2514600"/>
                              <a:gd name="connsiteX83" fmla="*/ 780097 w 2517880"/>
                              <a:gd name="connsiteY83" fmla="*/ 105727 h 2514600"/>
                              <a:gd name="connsiteX84" fmla="*/ 818197 w 2517880"/>
                              <a:gd name="connsiteY84" fmla="*/ 91439 h 2514600"/>
                              <a:gd name="connsiteX85" fmla="*/ 837247 w 2517880"/>
                              <a:gd name="connsiteY85" fmla="*/ 84772 h 2514600"/>
                              <a:gd name="connsiteX86" fmla="*/ 855345 w 2517880"/>
                              <a:gd name="connsiteY86" fmla="*/ 79057 h 2514600"/>
                              <a:gd name="connsiteX87" fmla="*/ 902970 w 2517880"/>
                              <a:gd name="connsiteY87" fmla="*/ 67627 h 2514600"/>
                              <a:gd name="connsiteX88" fmla="*/ 1618298 w 2517880"/>
                              <a:gd name="connsiteY88" fmla="*/ 56197 h 2514600"/>
                              <a:gd name="connsiteX89" fmla="*/ 1667828 w 2517880"/>
                              <a:gd name="connsiteY89" fmla="*/ 66674 h 2514600"/>
                              <a:gd name="connsiteX90" fmla="*/ 1717358 w 2517880"/>
                              <a:gd name="connsiteY90" fmla="*/ 80009 h 2514600"/>
                              <a:gd name="connsiteX91" fmla="*/ 1737360 w 2517880"/>
                              <a:gd name="connsiteY91" fmla="*/ 92392 h 2514600"/>
                              <a:gd name="connsiteX92" fmla="*/ 1682115 w 2517880"/>
                              <a:gd name="connsiteY92" fmla="*/ 77152 h 2514600"/>
                              <a:gd name="connsiteX93" fmla="*/ 1618298 w 2517880"/>
                              <a:gd name="connsiteY93" fmla="*/ 56197 h 2514600"/>
                              <a:gd name="connsiteX94" fmla="*/ 1295400 w 2517880"/>
                              <a:gd name="connsiteY94" fmla="*/ 31432 h 2514600"/>
                              <a:gd name="connsiteX95" fmla="*/ 1349692 w 2517880"/>
                              <a:gd name="connsiteY95" fmla="*/ 33337 h 2514600"/>
                              <a:gd name="connsiteX96" fmla="*/ 1403985 w 2517880"/>
                              <a:gd name="connsiteY96" fmla="*/ 37147 h 2514600"/>
                              <a:gd name="connsiteX97" fmla="*/ 1489710 w 2517880"/>
                              <a:gd name="connsiteY97" fmla="*/ 46672 h 2514600"/>
                              <a:gd name="connsiteX98" fmla="*/ 1763077 w 2517880"/>
                              <a:gd name="connsiteY98" fmla="*/ 123825 h 2514600"/>
                              <a:gd name="connsiteX99" fmla="*/ 1980247 w 2517880"/>
                              <a:gd name="connsiteY99" fmla="*/ 243840 h 2514600"/>
                              <a:gd name="connsiteX100" fmla="*/ 2027872 w 2517880"/>
                              <a:gd name="connsiteY100" fmla="*/ 275272 h 2514600"/>
                              <a:gd name="connsiteX101" fmla="*/ 2069782 w 2517880"/>
                              <a:gd name="connsiteY101" fmla="*/ 302895 h 2514600"/>
                              <a:gd name="connsiteX102" fmla="*/ 2066925 w 2517880"/>
                              <a:gd name="connsiteY102" fmla="*/ 291465 h 2514600"/>
                              <a:gd name="connsiteX103" fmla="*/ 2170747 w 2517880"/>
                              <a:gd name="connsiteY103" fmla="*/ 393382 h 2514600"/>
                              <a:gd name="connsiteX104" fmla="*/ 2216467 w 2517880"/>
                              <a:gd name="connsiteY104" fmla="*/ 442912 h 2514600"/>
                              <a:gd name="connsiteX105" fmla="*/ 2265045 w 2517880"/>
                              <a:gd name="connsiteY105" fmla="*/ 487680 h 2514600"/>
                              <a:gd name="connsiteX106" fmla="*/ 2223135 w 2517880"/>
                              <a:gd name="connsiteY106" fmla="*/ 435292 h 2514600"/>
                              <a:gd name="connsiteX107" fmla="*/ 2195512 w 2517880"/>
                              <a:gd name="connsiteY107" fmla="*/ 402907 h 2514600"/>
                              <a:gd name="connsiteX108" fmla="*/ 2184082 w 2517880"/>
                              <a:gd name="connsiteY108" fmla="*/ 389572 h 2514600"/>
                              <a:gd name="connsiteX109" fmla="*/ 2172652 w 2517880"/>
                              <a:gd name="connsiteY109" fmla="*/ 376237 h 2514600"/>
                              <a:gd name="connsiteX110" fmla="*/ 2142172 w 2517880"/>
                              <a:gd name="connsiteY110" fmla="*/ 343852 h 2514600"/>
                              <a:gd name="connsiteX111" fmla="*/ 2323148 w 2517880"/>
                              <a:gd name="connsiteY111" fmla="*/ 529590 h 2514600"/>
                              <a:gd name="connsiteX112" fmla="*/ 2447925 w 2517880"/>
                              <a:gd name="connsiteY112" fmla="*/ 744855 h 2514600"/>
                              <a:gd name="connsiteX113" fmla="*/ 2461260 w 2517880"/>
                              <a:gd name="connsiteY113" fmla="*/ 751522 h 2514600"/>
                              <a:gd name="connsiteX114" fmla="*/ 2489835 w 2517880"/>
                              <a:gd name="connsiteY114" fmla="*/ 850582 h 2514600"/>
                              <a:gd name="connsiteX115" fmla="*/ 2507932 w 2517880"/>
                              <a:gd name="connsiteY115" fmla="*/ 943927 h 2514600"/>
                              <a:gd name="connsiteX116" fmla="*/ 2516505 w 2517880"/>
                              <a:gd name="connsiteY116" fmla="*/ 1029652 h 2514600"/>
                              <a:gd name="connsiteX117" fmla="*/ 2517457 w 2517880"/>
                              <a:gd name="connsiteY117" fmla="*/ 1068705 h 2514600"/>
                              <a:gd name="connsiteX118" fmla="*/ 2517457 w 2517880"/>
                              <a:gd name="connsiteY118" fmla="*/ 1105852 h 2514600"/>
                              <a:gd name="connsiteX119" fmla="*/ 2512695 w 2517880"/>
                              <a:gd name="connsiteY119" fmla="*/ 1171575 h 2514600"/>
                              <a:gd name="connsiteX120" fmla="*/ 2504123 w 2517880"/>
                              <a:gd name="connsiteY120" fmla="*/ 1224915 h 2514600"/>
                              <a:gd name="connsiteX121" fmla="*/ 2495340 w 2517880"/>
                              <a:gd name="connsiteY121" fmla="*/ 1253522 h 2514600"/>
                              <a:gd name="connsiteX122" fmla="*/ 2497455 w 2517880"/>
                              <a:gd name="connsiteY122" fmla="*/ 1295400 h 2514600"/>
                              <a:gd name="connsiteX123" fmla="*/ 2053779 w 2517880"/>
                              <a:gd name="connsiteY123" fmla="*/ 2236194 h 2514600"/>
                              <a:gd name="connsiteX124" fmla="*/ 2050729 w 2517880"/>
                              <a:gd name="connsiteY124" fmla="*/ 2238475 h 2514600"/>
                              <a:gd name="connsiteX125" fmla="*/ 2048828 w 2517880"/>
                              <a:gd name="connsiteY125" fmla="*/ 2240280 h 2514600"/>
                              <a:gd name="connsiteX126" fmla="*/ 1835468 w 2517880"/>
                              <a:gd name="connsiteY126" fmla="*/ 2390775 h 2514600"/>
                              <a:gd name="connsiteX127" fmla="*/ 1784152 w 2517880"/>
                              <a:gd name="connsiteY127" fmla="*/ 2405658 h 2514600"/>
                              <a:gd name="connsiteX128" fmla="*/ 1774926 w 2517880"/>
                              <a:gd name="connsiteY128" fmla="*/ 2408142 h 2514600"/>
                              <a:gd name="connsiteX129" fmla="*/ 1752823 w 2517880"/>
                              <a:gd name="connsiteY129" fmla="*/ 2418789 h 2514600"/>
                              <a:gd name="connsiteX130" fmla="*/ 1278255 w 2517880"/>
                              <a:gd name="connsiteY130" fmla="*/ 2514600 h 2514600"/>
                              <a:gd name="connsiteX131" fmla="*/ 915702 w 2517880"/>
                              <a:gd name="connsiteY131" fmla="*/ 2459787 h 2514600"/>
                              <a:gd name="connsiteX132" fmla="*/ 831186 w 2517880"/>
                              <a:gd name="connsiteY132" fmla="*/ 2428854 h 2514600"/>
                              <a:gd name="connsiteX133" fmla="*/ 821055 w 2517880"/>
                              <a:gd name="connsiteY133" fmla="*/ 2426017 h 2514600"/>
                              <a:gd name="connsiteX134" fmla="*/ 787718 w 2517880"/>
                              <a:gd name="connsiteY134" fmla="*/ 2413635 h 2514600"/>
                              <a:gd name="connsiteX135" fmla="*/ 647700 w 2517880"/>
                              <a:gd name="connsiteY135" fmla="*/ 2347912 h 2514600"/>
                              <a:gd name="connsiteX136" fmla="*/ 603885 w 2517880"/>
                              <a:gd name="connsiteY136" fmla="*/ 2315527 h 2514600"/>
                              <a:gd name="connsiteX137" fmla="*/ 552450 w 2517880"/>
                              <a:gd name="connsiteY137" fmla="*/ 2278380 h 2514600"/>
                              <a:gd name="connsiteX138" fmla="*/ 499110 w 2517880"/>
                              <a:gd name="connsiteY138" fmla="*/ 2237422 h 2514600"/>
                              <a:gd name="connsiteX139" fmla="*/ 451485 w 2517880"/>
                              <a:gd name="connsiteY139" fmla="*/ 2196465 h 2514600"/>
                              <a:gd name="connsiteX140" fmla="*/ 411480 w 2517880"/>
                              <a:gd name="connsiteY140" fmla="*/ 2171700 h 2514600"/>
                              <a:gd name="connsiteX141" fmla="*/ 461963 w 2517880"/>
                              <a:gd name="connsiteY141" fmla="*/ 2219325 h 2514600"/>
                              <a:gd name="connsiteX142" fmla="*/ 514350 w 2517880"/>
                              <a:gd name="connsiteY142" fmla="*/ 2266950 h 2514600"/>
                              <a:gd name="connsiteX143" fmla="*/ 485775 w 2517880"/>
                              <a:gd name="connsiteY143" fmla="*/ 2251710 h 2514600"/>
                              <a:gd name="connsiteX144" fmla="*/ 445770 w 2517880"/>
                              <a:gd name="connsiteY144" fmla="*/ 2215515 h 2514600"/>
                              <a:gd name="connsiteX145" fmla="*/ 401003 w 2517880"/>
                              <a:gd name="connsiteY145" fmla="*/ 2167890 h 2514600"/>
                              <a:gd name="connsiteX146" fmla="*/ 378143 w 2517880"/>
                              <a:gd name="connsiteY146" fmla="*/ 2142172 h 2514600"/>
                              <a:gd name="connsiteX147" fmla="*/ 355283 w 2517880"/>
                              <a:gd name="connsiteY147" fmla="*/ 2116455 h 2514600"/>
                              <a:gd name="connsiteX148" fmla="*/ 392430 w 2517880"/>
                              <a:gd name="connsiteY148" fmla="*/ 2145030 h 2514600"/>
                              <a:gd name="connsiteX149" fmla="*/ 319326 w 2517880"/>
                              <a:gd name="connsiteY149" fmla="*/ 2055971 h 2514600"/>
                              <a:gd name="connsiteX150" fmla="*/ 282887 w 2517880"/>
                              <a:gd name="connsiteY150" fmla="*/ 1997944 h 2514600"/>
                              <a:gd name="connsiteX151" fmla="*/ 267275 w 2517880"/>
                              <a:gd name="connsiteY151" fmla="*/ 1977066 h 2514600"/>
                              <a:gd name="connsiteX152" fmla="*/ 206206 w 2517880"/>
                              <a:gd name="connsiteY152" fmla="*/ 1876543 h 2514600"/>
                              <a:gd name="connsiteX153" fmla="*/ 160874 w 2517880"/>
                              <a:gd name="connsiteY153" fmla="*/ 1782439 h 2514600"/>
                              <a:gd name="connsiteX154" fmla="*/ 188595 w 2517880"/>
                              <a:gd name="connsiteY154" fmla="*/ 1867852 h 2514600"/>
                              <a:gd name="connsiteX155" fmla="*/ 94298 w 2517880"/>
                              <a:gd name="connsiteY155" fmla="*/ 1623060 h 2514600"/>
                              <a:gd name="connsiteX156" fmla="*/ 48578 w 2517880"/>
                              <a:gd name="connsiteY156" fmla="*/ 1397317 h 2514600"/>
                              <a:gd name="connsiteX157" fmla="*/ 57150 w 2517880"/>
                              <a:gd name="connsiteY157" fmla="*/ 1489710 h 2514600"/>
                              <a:gd name="connsiteX158" fmla="*/ 65723 w 2517880"/>
                              <a:gd name="connsiteY158" fmla="*/ 1538287 h 2514600"/>
                              <a:gd name="connsiteX159" fmla="*/ 76200 w 2517880"/>
                              <a:gd name="connsiteY159" fmla="*/ 1584007 h 2514600"/>
                              <a:gd name="connsiteX160" fmla="*/ 93345 w 2517880"/>
                              <a:gd name="connsiteY160" fmla="*/ 1687830 h 2514600"/>
                              <a:gd name="connsiteX161" fmla="*/ 80010 w 2517880"/>
                              <a:gd name="connsiteY161" fmla="*/ 1665922 h 2514600"/>
                              <a:gd name="connsiteX162" fmla="*/ 62865 w 2517880"/>
                              <a:gd name="connsiteY162" fmla="*/ 1614487 h 2514600"/>
                              <a:gd name="connsiteX163" fmla="*/ 48578 w 2517880"/>
                              <a:gd name="connsiteY163" fmla="*/ 1551622 h 2514600"/>
                              <a:gd name="connsiteX164" fmla="*/ 45720 w 2517880"/>
                              <a:gd name="connsiteY164" fmla="*/ 1489710 h 2514600"/>
                              <a:gd name="connsiteX165" fmla="*/ 35243 w 2517880"/>
                              <a:gd name="connsiteY165" fmla="*/ 1299210 h 2514600"/>
                              <a:gd name="connsiteX166" fmla="*/ 35243 w 2517880"/>
                              <a:gd name="connsiteY166" fmla="*/ 1254442 h 2514600"/>
                              <a:gd name="connsiteX167" fmla="*/ 35243 w 2517880"/>
                              <a:gd name="connsiteY167" fmla="*/ 1232535 h 2514600"/>
                              <a:gd name="connsiteX168" fmla="*/ 36195 w 2517880"/>
                              <a:gd name="connsiteY168" fmla="*/ 1210627 h 2514600"/>
                              <a:gd name="connsiteX169" fmla="*/ 38100 w 2517880"/>
                              <a:gd name="connsiteY169" fmla="*/ 1166812 h 2514600"/>
                              <a:gd name="connsiteX170" fmla="*/ 41910 w 2517880"/>
                              <a:gd name="connsiteY170" fmla="*/ 1123950 h 2514600"/>
                              <a:gd name="connsiteX171" fmla="*/ 43815 w 2517880"/>
                              <a:gd name="connsiteY171" fmla="*/ 1102995 h 2514600"/>
                              <a:gd name="connsiteX172" fmla="*/ 46673 w 2517880"/>
                              <a:gd name="connsiteY172" fmla="*/ 1082040 h 2514600"/>
                              <a:gd name="connsiteX173" fmla="*/ 53340 w 2517880"/>
                              <a:gd name="connsiteY173" fmla="*/ 1040130 h 2514600"/>
                              <a:gd name="connsiteX174" fmla="*/ 72390 w 2517880"/>
                              <a:gd name="connsiteY174" fmla="*/ 957262 h 2514600"/>
                              <a:gd name="connsiteX175" fmla="*/ 140018 w 2517880"/>
                              <a:gd name="connsiteY175" fmla="*/ 799147 h 2514600"/>
                              <a:gd name="connsiteX176" fmla="*/ 173355 w 2517880"/>
                              <a:gd name="connsiteY176" fmla="*/ 780574 h 2514600"/>
                              <a:gd name="connsiteX177" fmla="*/ 175420 w 2517880"/>
                              <a:gd name="connsiteY177" fmla="*/ 778164 h 2514600"/>
                              <a:gd name="connsiteX178" fmla="*/ 206206 w 2517880"/>
                              <a:gd name="connsiteY178" fmla="*/ 714257 h 2514600"/>
                              <a:gd name="connsiteX179" fmla="*/ 258734 w 2517880"/>
                              <a:gd name="connsiteY179" fmla="*/ 634160 h 2514600"/>
                              <a:gd name="connsiteX180" fmla="*/ 251460 w 2517880"/>
                              <a:gd name="connsiteY180" fmla="*/ 641985 h 2514600"/>
                              <a:gd name="connsiteX181" fmla="*/ 231457 w 2517880"/>
                              <a:gd name="connsiteY181" fmla="*/ 658177 h 2514600"/>
                              <a:gd name="connsiteX182" fmla="*/ 262890 w 2517880"/>
                              <a:gd name="connsiteY182" fmla="*/ 597217 h 2514600"/>
                              <a:gd name="connsiteX183" fmla="*/ 213360 w 2517880"/>
                              <a:gd name="connsiteY183" fmla="*/ 670560 h 2514600"/>
                              <a:gd name="connsiteX184" fmla="*/ 187642 w 2517880"/>
                              <a:gd name="connsiteY184" fmla="*/ 706755 h 2514600"/>
                              <a:gd name="connsiteX185" fmla="*/ 210502 w 2517880"/>
                              <a:gd name="connsiteY185" fmla="*/ 647700 h 2514600"/>
                              <a:gd name="connsiteX186" fmla="*/ 240030 w 2517880"/>
                              <a:gd name="connsiteY186" fmla="*/ 597217 h 2514600"/>
                              <a:gd name="connsiteX187" fmla="*/ 274320 w 2517880"/>
                              <a:gd name="connsiteY187" fmla="*/ 546735 h 2514600"/>
                              <a:gd name="connsiteX188" fmla="*/ 321945 w 2517880"/>
                              <a:gd name="connsiteY188" fmla="*/ 480060 h 2514600"/>
                              <a:gd name="connsiteX189" fmla="*/ 316230 w 2517880"/>
                              <a:gd name="connsiteY189" fmla="*/ 480060 h 2514600"/>
                              <a:gd name="connsiteX190" fmla="*/ 301942 w 2517880"/>
                              <a:gd name="connsiteY190" fmla="*/ 491490 h 2514600"/>
                              <a:gd name="connsiteX191" fmla="*/ 280035 w 2517880"/>
                              <a:gd name="connsiteY191" fmla="*/ 513397 h 2514600"/>
                              <a:gd name="connsiteX192" fmla="*/ 172402 w 2517880"/>
                              <a:gd name="connsiteY192" fmla="*/ 670560 h 2514600"/>
                              <a:gd name="connsiteX193" fmla="*/ 151447 w 2517880"/>
                              <a:gd name="connsiteY193" fmla="*/ 712470 h 2514600"/>
                              <a:gd name="connsiteX194" fmla="*/ 132397 w 2517880"/>
                              <a:gd name="connsiteY194" fmla="*/ 751522 h 2514600"/>
                              <a:gd name="connsiteX195" fmla="*/ 100012 w 2517880"/>
                              <a:gd name="connsiteY195" fmla="*/ 814387 h 2514600"/>
                              <a:gd name="connsiteX196" fmla="*/ 92392 w 2517880"/>
                              <a:gd name="connsiteY196" fmla="*/ 801052 h 2514600"/>
                              <a:gd name="connsiteX197" fmla="*/ 103822 w 2517880"/>
                              <a:gd name="connsiteY197" fmla="*/ 765810 h 2514600"/>
                              <a:gd name="connsiteX198" fmla="*/ 123825 w 2517880"/>
                              <a:gd name="connsiteY198" fmla="*/ 719137 h 2514600"/>
                              <a:gd name="connsiteX199" fmla="*/ 180975 w 2517880"/>
                              <a:gd name="connsiteY199" fmla="*/ 612457 h 2514600"/>
                              <a:gd name="connsiteX200" fmla="*/ 213360 w 2517880"/>
                              <a:gd name="connsiteY200" fmla="*/ 563880 h 2514600"/>
                              <a:gd name="connsiteX201" fmla="*/ 241935 w 2517880"/>
                              <a:gd name="connsiteY201" fmla="*/ 523875 h 2514600"/>
                              <a:gd name="connsiteX202" fmla="*/ 273367 w 2517880"/>
                              <a:gd name="connsiteY202" fmla="*/ 483870 h 2514600"/>
                              <a:gd name="connsiteX203" fmla="*/ 293370 w 2517880"/>
                              <a:gd name="connsiteY203" fmla="*/ 461010 h 2514600"/>
                              <a:gd name="connsiteX204" fmla="*/ 313372 w 2517880"/>
                              <a:gd name="connsiteY204" fmla="*/ 439102 h 2514600"/>
                              <a:gd name="connsiteX205" fmla="*/ 347662 w 2517880"/>
                              <a:gd name="connsiteY205" fmla="*/ 406717 h 2514600"/>
                              <a:gd name="connsiteX206" fmla="*/ 360045 w 2517880"/>
                              <a:gd name="connsiteY206" fmla="*/ 401955 h 2514600"/>
                              <a:gd name="connsiteX207" fmla="*/ 500062 w 2517880"/>
                              <a:gd name="connsiteY207" fmla="*/ 269557 h 2514600"/>
                              <a:gd name="connsiteX208" fmla="*/ 537210 w 2517880"/>
                              <a:gd name="connsiteY208" fmla="*/ 244792 h 2514600"/>
                              <a:gd name="connsiteX209" fmla="*/ 575310 w 2517880"/>
                              <a:gd name="connsiteY209" fmla="*/ 221932 h 2514600"/>
                              <a:gd name="connsiteX210" fmla="*/ 613410 w 2517880"/>
                              <a:gd name="connsiteY210" fmla="*/ 200977 h 2514600"/>
                              <a:gd name="connsiteX211" fmla="*/ 652462 w 2517880"/>
                              <a:gd name="connsiteY211" fmla="*/ 181927 h 2514600"/>
                              <a:gd name="connsiteX212" fmla="*/ 671512 w 2517880"/>
                              <a:gd name="connsiteY212" fmla="*/ 172402 h 2514600"/>
                              <a:gd name="connsiteX213" fmla="*/ 691515 w 2517880"/>
                              <a:gd name="connsiteY213" fmla="*/ 163830 h 2514600"/>
                              <a:gd name="connsiteX214" fmla="*/ 730567 w 2517880"/>
                              <a:gd name="connsiteY214" fmla="*/ 147637 h 2514600"/>
                              <a:gd name="connsiteX215" fmla="*/ 810577 w 2517880"/>
                              <a:gd name="connsiteY215" fmla="*/ 118110 h 2514600"/>
                              <a:gd name="connsiteX216" fmla="*/ 979170 w 2517880"/>
                              <a:gd name="connsiteY216" fmla="*/ 60960 h 2514600"/>
                              <a:gd name="connsiteX217" fmla="*/ 1031557 w 2517880"/>
                              <a:gd name="connsiteY217" fmla="*/ 54292 h 2514600"/>
                              <a:gd name="connsiteX218" fmla="*/ 1074420 w 2517880"/>
                              <a:gd name="connsiteY218" fmla="*/ 52387 h 2514600"/>
                              <a:gd name="connsiteX219" fmla="*/ 1122045 w 2517880"/>
                              <a:gd name="connsiteY219" fmla="*/ 50482 h 2514600"/>
                              <a:gd name="connsiteX220" fmla="*/ 1189672 w 2517880"/>
                              <a:gd name="connsiteY220" fmla="*/ 45720 h 2514600"/>
                              <a:gd name="connsiteX221" fmla="*/ 1208722 w 2517880"/>
                              <a:gd name="connsiteY221" fmla="*/ 35242 h 2514600"/>
                              <a:gd name="connsiteX222" fmla="*/ 1246822 w 2517880"/>
                              <a:gd name="connsiteY222" fmla="*/ 32385 h 2514600"/>
                              <a:gd name="connsiteX223" fmla="*/ 1295400 w 2517880"/>
                              <a:gd name="connsiteY223" fmla="*/ 31432 h 2514600"/>
                              <a:gd name="connsiteX224" fmla="*/ 1276350 w 2517880"/>
                              <a:gd name="connsiteY224" fmla="*/ 0 h 2514600"/>
                              <a:gd name="connsiteX225" fmla="*/ 1536383 w 2517880"/>
                              <a:gd name="connsiteY225" fmla="*/ 31432 h 2514600"/>
                              <a:gd name="connsiteX226" fmla="*/ 1465898 w 2517880"/>
                              <a:gd name="connsiteY226" fmla="*/ 27622 h 2514600"/>
                              <a:gd name="connsiteX227" fmla="*/ 1380173 w 2517880"/>
                              <a:gd name="connsiteY227" fmla="*/ 19050 h 2514600"/>
                              <a:gd name="connsiteX228" fmla="*/ 1336358 w 2517880"/>
                              <a:gd name="connsiteY228" fmla="*/ 18097 h 2514600"/>
                              <a:gd name="connsiteX229" fmla="*/ 1292543 w 2517880"/>
                              <a:gd name="connsiteY229" fmla="*/ 19050 h 2514600"/>
                              <a:gd name="connsiteX230" fmla="*/ 1248728 w 2517880"/>
                              <a:gd name="connsiteY230" fmla="*/ 20955 h 2514600"/>
                              <a:gd name="connsiteX231" fmla="*/ 1204913 w 2517880"/>
                              <a:gd name="connsiteY231" fmla="*/ 23812 h 2514600"/>
                              <a:gd name="connsiteX232" fmla="*/ 1119188 w 2517880"/>
                              <a:gd name="connsiteY232" fmla="*/ 32385 h 2514600"/>
                              <a:gd name="connsiteX233" fmla="*/ 1086803 w 2517880"/>
                              <a:gd name="connsiteY233" fmla="*/ 33337 h 2514600"/>
                              <a:gd name="connsiteX234" fmla="*/ 1057275 w 2517880"/>
                              <a:gd name="connsiteY234" fmla="*/ 36195 h 2514600"/>
                              <a:gd name="connsiteX235" fmla="*/ 1009650 w 2517880"/>
                              <a:gd name="connsiteY235" fmla="*/ 42862 h 2514600"/>
                              <a:gd name="connsiteX236" fmla="*/ 997268 w 2517880"/>
                              <a:gd name="connsiteY236" fmla="*/ 35242 h 2514600"/>
                              <a:gd name="connsiteX237" fmla="*/ 1276350 w 2517880"/>
                              <a:gd name="connsiteY237" fmla="*/ 0 h 25146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</a:cxnLst>
                            <a:rect l="l" t="t" r="r" b="b"/>
                            <a:pathLst>
                              <a:path w="2517880" h="2514600">
                                <a:moveTo>
                                  <a:pt x="741998" y="2445067"/>
                                </a:moveTo>
                                <a:cubicBezTo>
                                  <a:pt x="756285" y="2449829"/>
                                  <a:pt x="770573" y="2454592"/>
                                  <a:pt x="786765" y="2462212"/>
                                </a:cubicBezTo>
                                <a:cubicBezTo>
                                  <a:pt x="803910" y="2467927"/>
                                  <a:pt x="822008" y="2476499"/>
                                  <a:pt x="846773" y="2486977"/>
                                </a:cubicBezTo>
                                <a:cubicBezTo>
                                  <a:pt x="837248" y="2485072"/>
                                  <a:pt x="827723" y="2483167"/>
                                  <a:pt x="818198" y="2482214"/>
                                </a:cubicBezTo>
                                <a:cubicBezTo>
                                  <a:pt x="808673" y="2479357"/>
                                  <a:pt x="799148" y="2474594"/>
                                  <a:pt x="786765" y="2468879"/>
                                </a:cubicBezTo>
                                <a:cubicBezTo>
                                  <a:pt x="774383" y="2461259"/>
                                  <a:pt x="760095" y="2452687"/>
                                  <a:pt x="741998" y="2445067"/>
                                </a:cubicBezTo>
                                <a:close/>
                                <a:moveTo>
                                  <a:pt x="628649" y="2345888"/>
                                </a:moveTo>
                                <a:cubicBezTo>
                                  <a:pt x="630554" y="2346484"/>
                                  <a:pt x="633888" y="2348389"/>
                                  <a:pt x="639127" y="2351722"/>
                                </a:cubicBezTo>
                                <a:cubicBezTo>
                                  <a:pt x="661035" y="2362200"/>
                                  <a:pt x="669607" y="2368867"/>
                                  <a:pt x="675322" y="2374582"/>
                                </a:cubicBezTo>
                                <a:cubicBezTo>
                                  <a:pt x="681990" y="2380297"/>
                                  <a:pt x="684847" y="2386012"/>
                                  <a:pt x="698182" y="2394585"/>
                                </a:cubicBezTo>
                                <a:cubicBezTo>
                                  <a:pt x="688657" y="2392680"/>
                                  <a:pt x="662940" y="2375535"/>
                                  <a:pt x="644842" y="2363152"/>
                                </a:cubicBezTo>
                                <a:cubicBezTo>
                                  <a:pt x="635317" y="2356485"/>
                                  <a:pt x="628649" y="2350770"/>
                                  <a:pt x="626745" y="2347912"/>
                                </a:cubicBezTo>
                                <a:cubicBezTo>
                                  <a:pt x="626269" y="2346007"/>
                                  <a:pt x="626745" y="2345293"/>
                                  <a:pt x="628649" y="2345888"/>
                                </a:cubicBezTo>
                                <a:close/>
                                <a:moveTo>
                                  <a:pt x="541973" y="2310765"/>
                                </a:moveTo>
                                <a:lnTo>
                                  <a:pt x="575310" y="2334577"/>
                                </a:lnTo>
                                <a:lnTo>
                                  <a:pt x="609600" y="2356485"/>
                                </a:lnTo>
                                <a:cubicBezTo>
                                  <a:pt x="630555" y="2371725"/>
                                  <a:pt x="635318" y="2375535"/>
                                  <a:pt x="632460" y="2374582"/>
                                </a:cubicBezTo>
                                <a:cubicBezTo>
                                  <a:pt x="628650" y="2374582"/>
                                  <a:pt x="617220" y="2368867"/>
                                  <a:pt x="605790" y="2363152"/>
                                </a:cubicBezTo>
                                <a:cubicBezTo>
                                  <a:pt x="583883" y="2352675"/>
                                  <a:pt x="563880" y="2342197"/>
                                  <a:pt x="615315" y="2376487"/>
                                </a:cubicBezTo>
                                <a:lnTo>
                                  <a:pt x="584835" y="2357437"/>
                                </a:lnTo>
                                <a:lnTo>
                                  <a:pt x="569595" y="2347912"/>
                                </a:lnTo>
                                <a:lnTo>
                                  <a:pt x="554355" y="2338387"/>
                                </a:lnTo>
                                <a:close/>
                                <a:moveTo>
                                  <a:pt x="261809" y="2061771"/>
                                </a:moveTo>
                                <a:lnTo>
                                  <a:pt x="277178" y="2083117"/>
                                </a:lnTo>
                                <a:cubicBezTo>
                                  <a:pt x="270511" y="2075497"/>
                                  <a:pt x="266522" y="2070437"/>
                                  <a:pt x="264200" y="2066984"/>
                                </a:cubicBezTo>
                                <a:close/>
                                <a:moveTo>
                                  <a:pt x="218093" y="1904151"/>
                                </a:moveTo>
                                <a:cubicBezTo>
                                  <a:pt x="221040" y="1904821"/>
                                  <a:pt x="226933" y="1915000"/>
                                  <a:pt x="233363" y="1927859"/>
                                </a:cubicBezTo>
                                <a:cubicBezTo>
                                  <a:pt x="242888" y="1944052"/>
                                  <a:pt x="253365" y="1964054"/>
                                  <a:pt x="259080" y="1972627"/>
                                </a:cubicBezTo>
                                <a:cubicBezTo>
                                  <a:pt x="264795" y="1985009"/>
                                  <a:pt x="272415" y="1996439"/>
                                  <a:pt x="279083" y="2008822"/>
                                </a:cubicBezTo>
                                <a:cubicBezTo>
                                  <a:pt x="273368" y="2001202"/>
                                  <a:pt x="266700" y="1992629"/>
                                  <a:pt x="260033" y="1985009"/>
                                </a:cubicBezTo>
                                <a:cubicBezTo>
                                  <a:pt x="253365" y="1976437"/>
                                  <a:pt x="247650" y="1966912"/>
                                  <a:pt x="241935" y="1958339"/>
                                </a:cubicBezTo>
                                <a:cubicBezTo>
                                  <a:pt x="236220" y="1949767"/>
                                  <a:pt x="230505" y="1940242"/>
                                  <a:pt x="225743" y="1931669"/>
                                </a:cubicBezTo>
                                <a:cubicBezTo>
                                  <a:pt x="222885" y="1923097"/>
                                  <a:pt x="219075" y="1914524"/>
                                  <a:pt x="216218" y="1906904"/>
                                </a:cubicBezTo>
                                <a:cubicBezTo>
                                  <a:pt x="216456" y="1904761"/>
                                  <a:pt x="217111" y="1903928"/>
                                  <a:pt x="218093" y="1904151"/>
                                </a:cubicBezTo>
                                <a:close/>
                                <a:moveTo>
                                  <a:pt x="151448" y="1838325"/>
                                </a:moveTo>
                                <a:cubicBezTo>
                                  <a:pt x="160020" y="1853565"/>
                                  <a:pt x="170498" y="1874520"/>
                                  <a:pt x="181928" y="1897380"/>
                                </a:cubicBezTo>
                                <a:cubicBezTo>
                                  <a:pt x="194310" y="1919287"/>
                                  <a:pt x="206693" y="1944052"/>
                                  <a:pt x="219075" y="1965960"/>
                                </a:cubicBezTo>
                                <a:cubicBezTo>
                                  <a:pt x="225743" y="1977390"/>
                                  <a:pt x="231458" y="1987867"/>
                                  <a:pt x="236220" y="1997392"/>
                                </a:cubicBezTo>
                                <a:cubicBezTo>
                                  <a:pt x="241935" y="2006917"/>
                                  <a:pt x="246698" y="2015490"/>
                                  <a:pt x="250508" y="2024062"/>
                                </a:cubicBezTo>
                                <a:cubicBezTo>
                                  <a:pt x="258128" y="2039302"/>
                                  <a:pt x="262890" y="2050732"/>
                                  <a:pt x="260985" y="2053590"/>
                                </a:cubicBezTo>
                                <a:cubicBezTo>
                                  <a:pt x="263843" y="2058353"/>
                                  <a:pt x="261223" y="2058114"/>
                                  <a:pt x="261224" y="2060496"/>
                                </a:cubicBezTo>
                                <a:lnTo>
                                  <a:pt x="261809" y="2061771"/>
                                </a:lnTo>
                                <a:lnTo>
                                  <a:pt x="260033" y="2059305"/>
                                </a:lnTo>
                                <a:cubicBezTo>
                                  <a:pt x="254318" y="2049780"/>
                                  <a:pt x="246698" y="2039302"/>
                                  <a:pt x="240030" y="2027872"/>
                                </a:cubicBezTo>
                                <a:cubicBezTo>
                                  <a:pt x="224790" y="2005965"/>
                                  <a:pt x="210503" y="1979295"/>
                                  <a:pt x="196215" y="1954530"/>
                                </a:cubicBezTo>
                                <a:cubicBezTo>
                                  <a:pt x="189548" y="1942147"/>
                                  <a:pt x="182880" y="1928812"/>
                                  <a:pt x="177165" y="1917382"/>
                                </a:cubicBezTo>
                                <a:cubicBezTo>
                                  <a:pt x="171450" y="1905000"/>
                                  <a:pt x="166688" y="1894522"/>
                                  <a:pt x="162878" y="1884045"/>
                                </a:cubicBezTo>
                                <a:cubicBezTo>
                                  <a:pt x="155258" y="1862137"/>
                                  <a:pt x="150495" y="1845945"/>
                                  <a:pt x="151448" y="1838325"/>
                                </a:cubicBezTo>
                                <a:close/>
                                <a:moveTo>
                                  <a:pt x="13335" y="1144905"/>
                                </a:moveTo>
                                <a:cubicBezTo>
                                  <a:pt x="7620" y="1201102"/>
                                  <a:pt x="7620" y="1236345"/>
                                  <a:pt x="9525" y="1261110"/>
                                </a:cubicBezTo>
                                <a:cubicBezTo>
                                  <a:pt x="10477" y="1273492"/>
                                  <a:pt x="11430" y="1283017"/>
                                  <a:pt x="13335" y="1291590"/>
                                </a:cubicBezTo>
                                <a:cubicBezTo>
                                  <a:pt x="14287" y="1300162"/>
                                  <a:pt x="17145" y="1306830"/>
                                  <a:pt x="18097" y="1313497"/>
                                </a:cubicBezTo>
                                <a:cubicBezTo>
                                  <a:pt x="25717" y="1340167"/>
                                  <a:pt x="28575" y="1365885"/>
                                  <a:pt x="40957" y="1471612"/>
                                </a:cubicBezTo>
                                <a:cubicBezTo>
                                  <a:pt x="38100" y="1464945"/>
                                  <a:pt x="35242" y="1466850"/>
                                  <a:pt x="34290" y="1474470"/>
                                </a:cubicBezTo>
                                <a:cubicBezTo>
                                  <a:pt x="32385" y="1482090"/>
                                  <a:pt x="33337" y="1494472"/>
                                  <a:pt x="34290" y="1510665"/>
                                </a:cubicBezTo>
                                <a:cubicBezTo>
                                  <a:pt x="36195" y="1543050"/>
                                  <a:pt x="43815" y="1586865"/>
                                  <a:pt x="52387" y="1622107"/>
                                </a:cubicBezTo>
                                <a:cubicBezTo>
                                  <a:pt x="75247" y="1687830"/>
                                  <a:pt x="100965" y="1767840"/>
                                  <a:pt x="126682" y="1823085"/>
                                </a:cubicBezTo>
                                <a:cubicBezTo>
                                  <a:pt x="141922" y="1862137"/>
                                  <a:pt x="128587" y="1862137"/>
                                  <a:pt x="95250" y="1786890"/>
                                </a:cubicBezTo>
                                <a:cubicBezTo>
                                  <a:pt x="88582" y="1762125"/>
                                  <a:pt x="79057" y="1737360"/>
                                  <a:pt x="72390" y="1711642"/>
                                </a:cubicBezTo>
                                <a:cubicBezTo>
                                  <a:pt x="68580" y="1698307"/>
                                  <a:pt x="64770" y="1685925"/>
                                  <a:pt x="60960" y="1672590"/>
                                </a:cubicBezTo>
                                <a:cubicBezTo>
                                  <a:pt x="57150" y="1659255"/>
                                  <a:pt x="53340" y="1645920"/>
                                  <a:pt x="50482" y="1632585"/>
                                </a:cubicBezTo>
                                <a:cubicBezTo>
                                  <a:pt x="48577" y="1625917"/>
                                  <a:pt x="46672" y="1619250"/>
                                  <a:pt x="44767" y="1612582"/>
                                </a:cubicBezTo>
                                <a:cubicBezTo>
                                  <a:pt x="42862" y="1605915"/>
                                  <a:pt x="41910" y="1599247"/>
                                  <a:pt x="40005" y="1592580"/>
                                </a:cubicBezTo>
                                <a:cubicBezTo>
                                  <a:pt x="36195" y="1579245"/>
                                  <a:pt x="33337" y="1564957"/>
                                  <a:pt x="29527" y="1551622"/>
                                </a:cubicBezTo>
                                <a:cubicBezTo>
                                  <a:pt x="26670" y="1537335"/>
                                  <a:pt x="23812" y="1524000"/>
                                  <a:pt x="20955" y="1509712"/>
                                </a:cubicBezTo>
                                <a:cubicBezTo>
                                  <a:pt x="20002" y="1503045"/>
                                  <a:pt x="18097" y="1495425"/>
                                  <a:pt x="17145" y="1488757"/>
                                </a:cubicBezTo>
                                <a:lnTo>
                                  <a:pt x="14287" y="1467802"/>
                                </a:lnTo>
                                <a:cubicBezTo>
                                  <a:pt x="12382" y="1453515"/>
                                  <a:pt x="10477" y="1439227"/>
                                  <a:pt x="7620" y="1425892"/>
                                </a:cubicBezTo>
                                <a:cubicBezTo>
                                  <a:pt x="6667" y="1411605"/>
                                  <a:pt x="4762" y="1397317"/>
                                  <a:pt x="3810" y="1383982"/>
                                </a:cubicBezTo>
                                <a:cubicBezTo>
                                  <a:pt x="2857" y="1377315"/>
                                  <a:pt x="2857" y="1369695"/>
                                  <a:pt x="1905" y="1363027"/>
                                </a:cubicBezTo>
                                <a:cubicBezTo>
                                  <a:pt x="1905" y="1356360"/>
                                  <a:pt x="952" y="1348740"/>
                                  <a:pt x="952" y="1342072"/>
                                </a:cubicBezTo>
                                <a:cubicBezTo>
                                  <a:pt x="952" y="1327785"/>
                                  <a:pt x="0" y="1314450"/>
                                  <a:pt x="0" y="1301115"/>
                                </a:cubicBezTo>
                                <a:cubicBezTo>
                                  <a:pt x="0" y="1287780"/>
                                  <a:pt x="952" y="1274445"/>
                                  <a:pt x="952" y="1261110"/>
                                </a:cubicBezTo>
                                <a:cubicBezTo>
                                  <a:pt x="1905" y="1247775"/>
                                  <a:pt x="1905" y="1234440"/>
                                  <a:pt x="3810" y="1222057"/>
                                </a:cubicBezTo>
                                <a:cubicBezTo>
                                  <a:pt x="5715" y="1208722"/>
                                  <a:pt x="6667" y="1196340"/>
                                  <a:pt x="8572" y="1183957"/>
                                </a:cubicBezTo>
                                <a:cubicBezTo>
                                  <a:pt x="9525" y="1177290"/>
                                  <a:pt x="10477" y="1171575"/>
                                  <a:pt x="11430" y="1165860"/>
                                </a:cubicBezTo>
                                <a:cubicBezTo>
                                  <a:pt x="10477" y="1156335"/>
                                  <a:pt x="12382" y="1150620"/>
                                  <a:pt x="13335" y="1144905"/>
                                </a:cubicBezTo>
                                <a:close/>
                                <a:moveTo>
                                  <a:pt x="902970" y="67627"/>
                                </a:moveTo>
                                <a:cubicBezTo>
                                  <a:pt x="908685" y="69532"/>
                                  <a:pt x="902017" y="73342"/>
                                  <a:pt x="878205" y="85724"/>
                                </a:cubicBezTo>
                                <a:cubicBezTo>
                                  <a:pt x="863917" y="91439"/>
                                  <a:pt x="846772" y="96202"/>
                                  <a:pt x="829627" y="102869"/>
                                </a:cubicBezTo>
                                <a:cubicBezTo>
                                  <a:pt x="812482" y="109537"/>
                                  <a:pt x="795337" y="115252"/>
                                  <a:pt x="780097" y="120967"/>
                                </a:cubicBezTo>
                                <a:cubicBezTo>
                                  <a:pt x="750570" y="132397"/>
                                  <a:pt x="729615" y="138112"/>
                                  <a:pt x="735330" y="130492"/>
                                </a:cubicBezTo>
                                <a:lnTo>
                                  <a:pt x="721995" y="130492"/>
                                </a:lnTo>
                                <a:cubicBezTo>
                                  <a:pt x="734377" y="125729"/>
                                  <a:pt x="755332" y="115252"/>
                                  <a:pt x="780097" y="105727"/>
                                </a:cubicBezTo>
                                <a:cubicBezTo>
                                  <a:pt x="792480" y="100964"/>
                                  <a:pt x="804862" y="96202"/>
                                  <a:pt x="818197" y="91439"/>
                                </a:cubicBezTo>
                                <a:cubicBezTo>
                                  <a:pt x="824865" y="89534"/>
                                  <a:pt x="830580" y="86677"/>
                                  <a:pt x="837247" y="84772"/>
                                </a:cubicBezTo>
                                <a:cubicBezTo>
                                  <a:pt x="843915" y="82867"/>
                                  <a:pt x="849630" y="80962"/>
                                  <a:pt x="855345" y="79057"/>
                                </a:cubicBezTo>
                                <a:cubicBezTo>
                                  <a:pt x="878205" y="72389"/>
                                  <a:pt x="896302" y="67627"/>
                                  <a:pt x="902970" y="67627"/>
                                </a:cubicBezTo>
                                <a:close/>
                                <a:moveTo>
                                  <a:pt x="1618298" y="56197"/>
                                </a:moveTo>
                                <a:cubicBezTo>
                                  <a:pt x="1634490" y="60007"/>
                                  <a:pt x="1651635" y="62864"/>
                                  <a:pt x="1667828" y="66674"/>
                                </a:cubicBezTo>
                                <a:lnTo>
                                  <a:pt x="1717358" y="80009"/>
                                </a:lnTo>
                                <a:cubicBezTo>
                                  <a:pt x="1724025" y="83819"/>
                                  <a:pt x="1730693" y="88582"/>
                                  <a:pt x="1737360" y="92392"/>
                                </a:cubicBezTo>
                                <a:cubicBezTo>
                                  <a:pt x="1723073" y="87629"/>
                                  <a:pt x="1703070" y="83819"/>
                                  <a:pt x="1682115" y="77152"/>
                                </a:cubicBezTo>
                                <a:cubicBezTo>
                                  <a:pt x="1661160" y="70484"/>
                                  <a:pt x="1638300" y="63817"/>
                                  <a:pt x="1618298" y="56197"/>
                                </a:cubicBezTo>
                                <a:close/>
                                <a:moveTo>
                                  <a:pt x="1295400" y="31432"/>
                                </a:moveTo>
                                <a:cubicBezTo>
                                  <a:pt x="1312545" y="32385"/>
                                  <a:pt x="1331595" y="32385"/>
                                  <a:pt x="1349692" y="33337"/>
                                </a:cubicBezTo>
                                <a:cubicBezTo>
                                  <a:pt x="1368742" y="34290"/>
                                  <a:pt x="1386840" y="36195"/>
                                  <a:pt x="1403985" y="37147"/>
                                </a:cubicBezTo>
                                <a:cubicBezTo>
                                  <a:pt x="1439227" y="40957"/>
                                  <a:pt x="1469707" y="44767"/>
                                  <a:pt x="1489710" y="46672"/>
                                </a:cubicBezTo>
                                <a:cubicBezTo>
                                  <a:pt x="1580197" y="60960"/>
                                  <a:pt x="1676400" y="87630"/>
                                  <a:pt x="1763077" y="123825"/>
                                </a:cubicBezTo>
                                <a:cubicBezTo>
                                  <a:pt x="1849755" y="160020"/>
                                  <a:pt x="1925955" y="203835"/>
                                  <a:pt x="1980247" y="243840"/>
                                </a:cubicBezTo>
                                <a:cubicBezTo>
                                  <a:pt x="1995487" y="253365"/>
                                  <a:pt x="2011680" y="264795"/>
                                  <a:pt x="2027872" y="275272"/>
                                </a:cubicBezTo>
                                <a:cubicBezTo>
                                  <a:pt x="2044065" y="285750"/>
                                  <a:pt x="2058352" y="296227"/>
                                  <a:pt x="2069782" y="302895"/>
                                </a:cubicBezTo>
                                <a:cubicBezTo>
                                  <a:pt x="2091690" y="317182"/>
                                  <a:pt x="2098357" y="319087"/>
                                  <a:pt x="2066925" y="291465"/>
                                </a:cubicBezTo>
                                <a:cubicBezTo>
                                  <a:pt x="2107882" y="322897"/>
                                  <a:pt x="2140267" y="359092"/>
                                  <a:pt x="2170747" y="393382"/>
                                </a:cubicBezTo>
                                <a:cubicBezTo>
                                  <a:pt x="2185987" y="410527"/>
                                  <a:pt x="2201228" y="427672"/>
                                  <a:pt x="2216467" y="442912"/>
                                </a:cubicBezTo>
                                <a:cubicBezTo>
                                  <a:pt x="2231707" y="459105"/>
                                  <a:pt x="2247900" y="474345"/>
                                  <a:pt x="2265045" y="487680"/>
                                </a:cubicBezTo>
                                <a:cubicBezTo>
                                  <a:pt x="2247900" y="465772"/>
                                  <a:pt x="2233612" y="448627"/>
                                  <a:pt x="2223135" y="435292"/>
                                </a:cubicBezTo>
                                <a:cubicBezTo>
                                  <a:pt x="2211705" y="421957"/>
                                  <a:pt x="2203132" y="412432"/>
                                  <a:pt x="2195512" y="402907"/>
                                </a:cubicBezTo>
                                <a:cubicBezTo>
                                  <a:pt x="2191703" y="398145"/>
                                  <a:pt x="2187892" y="394335"/>
                                  <a:pt x="2184082" y="389572"/>
                                </a:cubicBezTo>
                                <a:cubicBezTo>
                                  <a:pt x="2180273" y="384810"/>
                                  <a:pt x="2176462" y="381000"/>
                                  <a:pt x="2172652" y="376237"/>
                                </a:cubicBezTo>
                                <a:cubicBezTo>
                                  <a:pt x="2165032" y="367665"/>
                                  <a:pt x="2155507" y="357187"/>
                                  <a:pt x="2142172" y="343852"/>
                                </a:cubicBezTo>
                                <a:cubicBezTo>
                                  <a:pt x="2207895" y="390525"/>
                                  <a:pt x="2270760" y="457200"/>
                                  <a:pt x="2323148" y="529590"/>
                                </a:cubicBezTo>
                                <a:cubicBezTo>
                                  <a:pt x="2375535" y="601980"/>
                                  <a:pt x="2416492" y="679132"/>
                                  <a:pt x="2447925" y="744855"/>
                                </a:cubicBezTo>
                                <a:cubicBezTo>
                                  <a:pt x="2448877" y="743902"/>
                                  <a:pt x="2451735" y="749617"/>
                                  <a:pt x="2461260" y="751522"/>
                                </a:cubicBezTo>
                                <a:cubicBezTo>
                                  <a:pt x="2472690" y="784860"/>
                                  <a:pt x="2481263" y="818197"/>
                                  <a:pt x="2489835" y="850582"/>
                                </a:cubicBezTo>
                                <a:cubicBezTo>
                                  <a:pt x="2497455" y="882967"/>
                                  <a:pt x="2504123" y="913447"/>
                                  <a:pt x="2507932" y="943927"/>
                                </a:cubicBezTo>
                                <a:cubicBezTo>
                                  <a:pt x="2512695" y="973455"/>
                                  <a:pt x="2514600" y="1002982"/>
                                  <a:pt x="2516505" y="1029652"/>
                                </a:cubicBezTo>
                                <a:cubicBezTo>
                                  <a:pt x="2517457" y="1042987"/>
                                  <a:pt x="2517457" y="1056322"/>
                                  <a:pt x="2517457" y="1068705"/>
                                </a:cubicBezTo>
                                <a:cubicBezTo>
                                  <a:pt x="2517457" y="1082040"/>
                                  <a:pt x="2518410" y="1094422"/>
                                  <a:pt x="2517457" y="1105852"/>
                                </a:cubicBezTo>
                                <a:cubicBezTo>
                                  <a:pt x="2516505" y="1129665"/>
                                  <a:pt x="2515552" y="1151572"/>
                                  <a:pt x="2512695" y="1171575"/>
                                </a:cubicBezTo>
                                <a:cubicBezTo>
                                  <a:pt x="2509838" y="1191577"/>
                                  <a:pt x="2506980" y="1209675"/>
                                  <a:pt x="2504123" y="1224915"/>
                                </a:cubicBezTo>
                                <a:lnTo>
                                  <a:pt x="2495340" y="1253522"/>
                                </a:lnTo>
                                <a:lnTo>
                                  <a:pt x="2497455" y="1295400"/>
                                </a:lnTo>
                                <a:cubicBezTo>
                                  <a:pt x="2497455" y="1674157"/>
                                  <a:pt x="2324743" y="2012575"/>
                                  <a:pt x="2053779" y="2236194"/>
                                </a:cubicBezTo>
                                <a:lnTo>
                                  <a:pt x="2050729" y="2238475"/>
                                </a:lnTo>
                                <a:lnTo>
                                  <a:pt x="2048828" y="2240280"/>
                                </a:lnTo>
                                <a:cubicBezTo>
                                  <a:pt x="1981200" y="2297430"/>
                                  <a:pt x="1908810" y="2347912"/>
                                  <a:pt x="1835468" y="2390775"/>
                                </a:cubicBezTo>
                                <a:cubicBezTo>
                                  <a:pt x="1828324" y="2390775"/>
                                  <a:pt x="1804035" y="2399348"/>
                                  <a:pt x="1784152" y="2405658"/>
                                </a:cubicBezTo>
                                <a:lnTo>
                                  <a:pt x="1774926" y="2408142"/>
                                </a:lnTo>
                                <a:lnTo>
                                  <a:pt x="1752823" y="2418789"/>
                                </a:lnTo>
                                <a:cubicBezTo>
                                  <a:pt x="1606960" y="2480484"/>
                                  <a:pt x="1446591" y="2514600"/>
                                  <a:pt x="1278255" y="2514600"/>
                                </a:cubicBezTo>
                                <a:cubicBezTo>
                                  <a:pt x="1152003" y="2514600"/>
                                  <a:pt x="1030232" y="2495410"/>
                                  <a:pt x="915702" y="2459787"/>
                                </a:cubicBezTo>
                                <a:lnTo>
                                  <a:pt x="831186" y="2428854"/>
                                </a:lnTo>
                                <a:lnTo>
                                  <a:pt x="821055" y="2426017"/>
                                </a:lnTo>
                                <a:cubicBezTo>
                                  <a:pt x="811530" y="2423160"/>
                                  <a:pt x="800100" y="2419350"/>
                                  <a:pt x="787718" y="2413635"/>
                                </a:cubicBezTo>
                                <a:cubicBezTo>
                                  <a:pt x="738188" y="2395537"/>
                                  <a:pt x="678180" y="2361247"/>
                                  <a:pt x="647700" y="2347912"/>
                                </a:cubicBezTo>
                                <a:cubicBezTo>
                                  <a:pt x="635318" y="2338387"/>
                                  <a:pt x="621030" y="2326957"/>
                                  <a:pt x="603885" y="2315527"/>
                                </a:cubicBezTo>
                                <a:cubicBezTo>
                                  <a:pt x="587693" y="2304097"/>
                                  <a:pt x="570548" y="2290762"/>
                                  <a:pt x="552450" y="2278380"/>
                                </a:cubicBezTo>
                                <a:cubicBezTo>
                                  <a:pt x="534353" y="2265045"/>
                                  <a:pt x="517208" y="2250757"/>
                                  <a:pt x="499110" y="2237422"/>
                                </a:cubicBezTo>
                                <a:cubicBezTo>
                                  <a:pt x="481965" y="2223135"/>
                                  <a:pt x="465773" y="2209800"/>
                                  <a:pt x="451485" y="2196465"/>
                                </a:cubicBezTo>
                                <a:cubicBezTo>
                                  <a:pt x="442913" y="2192655"/>
                                  <a:pt x="406718" y="2160270"/>
                                  <a:pt x="411480" y="2171700"/>
                                </a:cubicBezTo>
                                <a:cubicBezTo>
                                  <a:pt x="433388" y="2190750"/>
                                  <a:pt x="447675" y="2205990"/>
                                  <a:pt x="461963" y="2219325"/>
                                </a:cubicBezTo>
                                <a:cubicBezTo>
                                  <a:pt x="476250" y="2233612"/>
                                  <a:pt x="490538" y="2247900"/>
                                  <a:pt x="514350" y="2266950"/>
                                </a:cubicBezTo>
                                <a:cubicBezTo>
                                  <a:pt x="507683" y="2265997"/>
                                  <a:pt x="497205" y="2260282"/>
                                  <a:pt x="485775" y="2251710"/>
                                </a:cubicBezTo>
                                <a:cubicBezTo>
                                  <a:pt x="474345" y="2242185"/>
                                  <a:pt x="461010" y="2229802"/>
                                  <a:pt x="445770" y="2215515"/>
                                </a:cubicBezTo>
                                <a:cubicBezTo>
                                  <a:pt x="431483" y="2201227"/>
                                  <a:pt x="416243" y="2184082"/>
                                  <a:pt x="401003" y="2167890"/>
                                </a:cubicBezTo>
                                <a:cubicBezTo>
                                  <a:pt x="393383" y="2159317"/>
                                  <a:pt x="385763" y="2150745"/>
                                  <a:pt x="378143" y="2142172"/>
                                </a:cubicBezTo>
                                <a:cubicBezTo>
                                  <a:pt x="370523" y="2133600"/>
                                  <a:pt x="362903" y="2125027"/>
                                  <a:pt x="355283" y="2116455"/>
                                </a:cubicBezTo>
                                <a:cubicBezTo>
                                  <a:pt x="367665" y="2126932"/>
                                  <a:pt x="380048" y="2135505"/>
                                  <a:pt x="392430" y="2145030"/>
                                </a:cubicBezTo>
                                <a:cubicBezTo>
                                  <a:pt x="366713" y="2118360"/>
                                  <a:pt x="342186" y="2088118"/>
                                  <a:pt x="319326" y="2055971"/>
                                </a:cubicBezTo>
                                <a:lnTo>
                                  <a:pt x="282887" y="1997944"/>
                                </a:lnTo>
                                <a:lnTo>
                                  <a:pt x="267275" y="1977066"/>
                                </a:lnTo>
                                <a:cubicBezTo>
                                  <a:pt x="245366" y="1944635"/>
                                  <a:pt x="224975" y="1911093"/>
                                  <a:pt x="206206" y="1876543"/>
                                </a:cubicBezTo>
                                <a:lnTo>
                                  <a:pt x="160874" y="1782439"/>
                                </a:lnTo>
                                <a:lnTo>
                                  <a:pt x="188595" y="1867852"/>
                                </a:lnTo>
                                <a:cubicBezTo>
                                  <a:pt x="146685" y="1795462"/>
                                  <a:pt x="115253" y="1707832"/>
                                  <a:pt x="94298" y="1623060"/>
                                </a:cubicBezTo>
                                <a:cubicBezTo>
                                  <a:pt x="72390" y="1538287"/>
                                  <a:pt x="61913" y="1457325"/>
                                  <a:pt x="48578" y="1397317"/>
                                </a:cubicBezTo>
                                <a:cubicBezTo>
                                  <a:pt x="48578" y="1424940"/>
                                  <a:pt x="53340" y="1457325"/>
                                  <a:pt x="57150" y="1489710"/>
                                </a:cubicBezTo>
                                <a:cubicBezTo>
                                  <a:pt x="60008" y="1505902"/>
                                  <a:pt x="62865" y="1522095"/>
                                  <a:pt x="65723" y="1538287"/>
                                </a:cubicBezTo>
                                <a:cubicBezTo>
                                  <a:pt x="68580" y="1554480"/>
                                  <a:pt x="72390" y="1569720"/>
                                  <a:pt x="76200" y="1584007"/>
                                </a:cubicBezTo>
                                <a:cubicBezTo>
                                  <a:pt x="89535" y="1642110"/>
                                  <a:pt x="102870" y="1685925"/>
                                  <a:pt x="93345" y="1687830"/>
                                </a:cubicBezTo>
                                <a:cubicBezTo>
                                  <a:pt x="90488" y="1686877"/>
                                  <a:pt x="85725" y="1679257"/>
                                  <a:pt x="80010" y="1665922"/>
                                </a:cubicBezTo>
                                <a:cubicBezTo>
                                  <a:pt x="75248" y="1652587"/>
                                  <a:pt x="68580" y="1634490"/>
                                  <a:pt x="62865" y="1614487"/>
                                </a:cubicBezTo>
                                <a:cubicBezTo>
                                  <a:pt x="58103" y="1594485"/>
                                  <a:pt x="53340" y="1572577"/>
                                  <a:pt x="48578" y="1551622"/>
                                </a:cubicBezTo>
                                <a:cubicBezTo>
                                  <a:pt x="50483" y="1524952"/>
                                  <a:pt x="47625" y="1505902"/>
                                  <a:pt x="45720" y="1489710"/>
                                </a:cubicBezTo>
                                <a:cubicBezTo>
                                  <a:pt x="40005" y="1422082"/>
                                  <a:pt x="36195" y="1359217"/>
                                  <a:pt x="35243" y="1299210"/>
                                </a:cubicBezTo>
                                <a:cubicBezTo>
                                  <a:pt x="35243" y="1283970"/>
                                  <a:pt x="35243" y="1268730"/>
                                  <a:pt x="35243" y="1254442"/>
                                </a:cubicBezTo>
                                <a:cubicBezTo>
                                  <a:pt x="35243" y="1246822"/>
                                  <a:pt x="35243" y="1239202"/>
                                  <a:pt x="35243" y="1232535"/>
                                </a:cubicBezTo>
                                <a:cubicBezTo>
                                  <a:pt x="35243" y="1224915"/>
                                  <a:pt x="36195" y="1218247"/>
                                  <a:pt x="36195" y="1210627"/>
                                </a:cubicBezTo>
                                <a:cubicBezTo>
                                  <a:pt x="37148" y="1196340"/>
                                  <a:pt x="37148" y="1181100"/>
                                  <a:pt x="38100" y="1166812"/>
                                </a:cubicBezTo>
                                <a:cubicBezTo>
                                  <a:pt x="39053" y="1152525"/>
                                  <a:pt x="40958" y="1138237"/>
                                  <a:pt x="41910" y="1123950"/>
                                </a:cubicBezTo>
                                <a:cubicBezTo>
                                  <a:pt x="42863" y="1117282"/>
                                  <a:pt x="42863" y="1109662"/>
                                  <a:pt x="43815" y="1102995"/>
                                </a:cubicBezTo>
                                <a:lnTo>
                                  <a:pt x="46673" y="1082040"/>
                                </a:lnTo>
                                <a:cubicBezTo>
                                  <a:pt x="48578" y="1067752"/>
                                  <a:pt x="50483" y="1053465"/>
                                  <a:pt x="53340" y="1040130"/>
                                </a:cubicBezTo>
                                <a:cubicBezTo>
                                  <a:pt x="59055" y="1012507"/>
                                  <a:pt x="64770" y="984885"/>
                                  <a:pt x="72390" y="957262"/>
                                </a:cubicBezTo>
                                <a:cubicBezTo>
                                  <a:pt x="88583" y="902017"/>
                                  <a:pt x="110490" y="849630"/>
                                  <a:pt x="140018" y="799147"/>
                                </a:cubicBezTo>
                                <a:cubicBezTo>
                                  <a:pt x="143352" y="808672"/>
                                  <a:pt x="155496" y="799862"/>
                                  <a:pt x="173355" y="780574"/>
                                </a:cubicBezTo>
                                <a:lnTo>
                                  <a:pt x="175420" y="778164"/>
                                </a:lnTo>
                                <a:lnTo>
                                  <a:pt x="206206" y="714257"/>
                                </a:lnTo>
                                <a:lnTo>
                                  <a:pt x="258734" y="634160"/>
                                </a:lnTo>
                                <a:lnTo>
                                  <a:pt x="251460" y="641985"/>
                                </a:lnTo>
                                <a:cubicBezTo>
                                  <a:pt x="240982" y="652462"/>
                                  <a:pt x="232410" y="661987"/>
                                  <a:pt x="231457" y="658177"/>
                                </a:cubicBezTo>
                                <a:cubicBezTo>
                                  <a:pt x="231457" y="654367"/>
                                  <a:pt x="239077" y="637222"/>
                                  <a:pt x="262890" y="597217"/>
                                </a:cubicBezTo>
                                <a:cubicBezTo>
                                  <a:pt x="240982" y="635317"/>
                                  <a:pt x="224790" y="655320"/>
                                  <a:pt x="213360" y="670560"/>
                                </a:cubicBezTo>
                                <a:cubicBezTo>
                                  <a:pt x="201930" y="684847"/>
                                  <a:pt x="193357" y="693420"/>
                                  <a:pt x="187642" y="706755"/>
                                </a:cubicBezTo>
                                <a:cubicBezTo>
                                  <a:pt x="182880" y="702945"/>
                                  <a:pt x="194310" y="679132"/>
                                  <a:pt x="210502" y="647700"/>
                                </a:cubicBezTo>
                                <a:cubicBezTo>
                                  <a:pt x="219075" y="632460"/>
                                  <a:pt x="229552" y="615315"/>
                                  <a:pt x="240030" y="597217"/>
                                </a:cubicBezTo>
                                <a:cubicBezTo>
                                  <a:pt x="251460" y="580072"/>
                                  <a:pt x="263842" y="562927"/>
                                  <a:pt x="274320" y="546735"/>
                                </a:cubicBezTo>
                                <a:cubicBezTo>
                                  <a:pt x="297180" y="515302"/>
                                  <a:pt x="316230" y="488632"/>
                                  <a:pt x="321945" y="480060"/>
                                </a:cubicBezTo>
                                <a:cubicBezTo>
                                  <a:pt x="323850" y="475297"/>
                                  <a:pt x="322897" y="475297"/>
                                  <a:pt x="316230" y="480060"/>
                                </a:cubicBezTo>
                                <a:cubicBezTo>
                                  <a:pt x="312420" y="481965"/>
                                  <a:pt x="307657" y="485775"/>
                                  <a:pt x="301942" y="491490"/>
                                </a:cubicBezTo>
                                <a:cubicBezTo>
                                  <a:pt x="296227" y="497205"/>
                                  <a:pt x="288607" y="503872"/>
                                  <a:pt x="280035" y="513397"/>
                                </a:cubicBezTo>
                                <a:cubicBezTo>
                                  <a:pt x="238125" y="555307"/>
                                  <a:pt x="200977" y="614362"/>
                                  <a:pt x="172402" y="670560"/>
                                </a:cubicBezTo>
                                <a:cubicBezTo>
                                  <a:pt x="164782" y="684847"/>
                                  <a:pt x="158115" y="699135"/>
                                  <a:pt x="151447" y="712470"/>
                                </a:cubicBezTo>
                                <a:cubicBezTo>
                                  <a:pt x="144780" y="726757"/>
                                  <a:pt x="138112" y="739140"/>
                                  <a:pt x="132397" y="751522"/>
                                </a:cubicBezTo>
                                <a:cubicBezTo>
                                  <a:pt x="121920" y="776287"/>
                                  <a:pt x="109537" y="797242"/>
                                  <a:pt x="100012" y="814387"/>
                                </a:cubicBezTo>
                                <a:cubicBezTo>
                                  <a:pt x="89535" y="825817"/>
                                  <a:pt x="87630" y="819150"/>
                                  <a:pt x="92392" y="801052"/>
                                </a:cubicBezTo>
                                <a:cubicBezTo>
                                  <a:pt x="94297" y="791527"/>
                                  <a:pt x="99060" y="780097"/>
                                  <a:pt x="103822" y="765810"/>
                                </a:cubicBezTo>
                                <a:cubicBezTo>
                                  <a:pt x="109537" y="752475"/>
                                  <a:pt x="115252" y="736282"/>
                                  <a:pt x="123825" y="719137"/>
                                </a:cubicBezTo>
                                <a:cubicBezTo>
                                  <a:pt x="139065" y="684847"/>
                                  <a:pt x="160020" y="646747"/>
                                  <a:pt x="180975" y="612457"/>
                                </a:cubicBezTo>
                                <a:cubicBezTo>
                                  <a:pt x="192405" y="596265"/>
                                  <a:pt x="202882" y="579120"/>
                                  <a:pt x="213360" y="563880"/>
                                </a:cubicBezTo>
                                <a:cubicBezTo>
                                  <a:pt x="223837" y="549592"/>
                                  <a:pt x="233362" y="535305"/>
                                  <a:pt x="241935" y="523875"/>
                                </a:cubicBezTo>
                                <a:cubicBezTo>
                                  <a:pt x="249555" y="513397"/>
                                  <a:pt x="260985" y="499110"/>
                                  <a:pt x="273367" y="483870"/>
                                </a:cubicBezTo>
                                <a:cubicBezTo>
                                  <a:pt x="280035" y="476250"/>
                                  <a:pt x="286702" y="468630"/>
                                  <a:pt x="293370" y="461010"/>
                                </a:cubicBezTo>
                                <a:cubicBezTo>
                                  <a:pt x="300037" y="453390"/>
                                  <a:pt x="306705" y="445770"/>
                                  <a:pt x="313372" y="439102"/>
                                </a:cubicBezTo>
                                <a:cubicBezTo>
                                  <a:pt x="326707" y="424815"/>
                                  <a:pt x="339090" y="414337"/>
                                  <a:pt x="347662" y="406717"/>
                                </a:cubicBezTo>
                                <a:cubicBezTo>
                                  <a:pt x="356235" y="399097"/>
                                  <a:pt x="360997" y="397192"/>
                                  <a:pt x="360045" y="401955"/>
                                </a:cubicBezTo>
                                <a:cubicBezTo>
                                  <a:pt x="402907" y="349567"/>
                                  <a:pt x="450532" y="305752"/>
                                  <a:pt x="500062" y="269557"/>
                                </a:cubicBezTo>
                                <a:cubicBezTo>
                                  <a:pt x="511492" y="260985"/>
                                  <a:pt x="524827" y="253365"/>
                                  <a:pt x="537210" y="244792"/>
                                </a:cubicBezTo>
                                <a:cubicBezTo>
                                  <a:pt x="549592" y="237172"/>
                                  <a:pt x="561975" y="228600"/>
                                  <a:pt x="575310" y="221932"/>
                                </a:cubicBezTo>
                                <a:cubicBezTo>
                                  <a:pt x="587692" y="215265"/>
                                  <a:pt x="601027" y="207645"/>
                                  <a:pt x="613410" y="200977"/>
                                </a:cubicBezTo>
                                <a:cubicBezTo>
                                  <a:pt x="626745" y="194310"/>
                                  <a:pt x="639127" y="187642"/>
                                  <a:pt x="652462" y="181927"/>
                                </a:cubicBezTo>
                                <a:lnTo>
                                  <a:pt x="671512" y="172402"/>
                                </a:lnTo>
                                <a:lnTo>
                                  <a:pt x="691515" y="163830"/>
                                </a:lnTo>
                                <a:cubicBezTo>
                                  <a:pt x="703897" y="158115"/>
                                  <a:pt x="717232" y="152400"/>
                                  <a:pt x="730567" y="147637"/>
                                </a:cubicBezTo>
                                <a:cubicBezTo>
                                  <a:pt x="757237" y="138112"/>
                                  <a:pt x="782955" y="126682"/>
                                  <a:pt x="810577" y="118110"/>
                                </a:cubicBezTo>
                                <a:cubicBezTo>
                                  <a:pt x="864870" y="98107"/>
                                  <a:pt x="920115" y="80962"/>
                                  <a:pt x="979170" y="60960"/>
                                </a:cubicBezTo>
                                <a:cubicBezTo>
                                  <a:pt x="1000125" y="58102"/>
                                  <a:pt x="1016317" y="55245"/>
                                  <a:pt x="1031557" y="54292"/>
                                </a:cubicBezTo>
                                <a:cubicBezTo>
                                  <a:pt x="1046797" y="53340"/>
                                  <a:pt x="1060132" y="53340"/>
                                  <a:pt x="1074420" y="52387"/>
                                </a:cubicBezTo>
                                <a:cubicBezTo>
                                  <a:pt x="1088707" y="51435"/>
                                  <a:pt x="1103947" y="51435"/>
                                  <a:pt x="1122045" y="50482"/>
                                </a:cubicBezTo>
                                <a:cubicBezTo>
                                  <a:pt x="1140142" y="49530"/>
                                  <a:pt x="1162050" y="47625"/>
                                  <a:pt x="1189672" y="45720"/>
                                </a:cubicBezTo>
                                <a:cubicBezTo>
                                  <a:pt x="1180147" y="41910"/>
                                  <a:pt x="1188720" y="38100"/>
                                  <a:pt x="1208722" y="35242"/>
                                </a:cubicBezTo>
                                <a:cubicBezTo>
                                  <a:pt x="1219200" y="34290"/>
                                  <a:pt x="1232535" y="33337"/>
                                  <a:pt x="1246822" y="32385"/>
                                </a:cubicBezTo>
                                <a:cubicBezTo>
                                  <a:pt x="1261110" y="31432"/>
                                  <a:pt x="1278255" y="30480"/>
                                  <a:pt x="1295400" y="31432"/>
                                </a:cubicBezTo>
                                <a:close/>
                                <a:moveTo>
                                  <a:pt x="1276350" y="0"/>
                                </a:moveTo>
                                <a:cubicBezTo>
                                  <a:pt x="1375410" y="0"/>
                                  <a:pt x="1469708" y="15240"/>
                                  <a:pt x="1536383" y="31432"/>
                                </a:cubicBezTo>
                                <a:cubicBezTo>
                                  <a:pt x="1512570" y="30480"/>
                                  <a:pt x="1488758" y="28575"/>
                                  <a:pt x="1465898" y="27622"/>
                                </a:cubicBezTo>
                                <a:cubicBezTo>
                                  <a:pt x="1438275" y="23812"/>
                                  <a:pt x="1409700" y="20002"/>
                                  <a:pt x="1380173" y="19050"/>
                                </a:cubicBezTo>
                                <a:cubicBezTo>
                                  <a:pt x="1365885" y="19050"/>
                                  <a:pt x="1350645" y="18097"/>
                                  <a:pt x="1336358" y="18097"/>
                                </a:cubicBezTo>
                                <a:cubicBezTo>
                                  <a:pt x="1322070" y="19050"/>
                                  <a:pt x="1306830" y="19050"/>
                                  <a:pt x="1292543" y="19050"/>
                                </a:cubicBezTo>
                                <a:cubicBezTo>
                                  <a:pt x="1278255" y="19050"/>
                                  <a:pt x="1263015" y="20002"/>
                                  <a:pt x="1248728" y="20955"/>
                                </a:cubicBezTo>
                                <a:cubicBezTo>
                                  <a:pt x="1233488" y="21907"/>
                                  <a:pt x="1219200" y="21907"/>
                                  <a:pt x="1204913" y="23812"/>
                                </a:cubicBezTo>
                                <a:cubicBezTo>
                                  <a:pt x="1176338" y="27622"/>
                                  <a:pt x="1147763" y="28575"/>
                                  <a:pt x="1119188" y="32385"/>
                                </a:cubicBezTo>
                                <a:cubicBezTo>
                                  <a:pt x="1107758" y="32385"/>
                                  <a:pt x="1097280" y="32385"/>
                                  <a:pt x="1086803" y="33337"/>
                                </a:cubicBezTo>
                                <a:cubicBezTo>
                                  <a:pt x="1076325" y="33337"/>
                                  <a:pt x="1066800" y="35242"/>
                                  <a:pt x="1057275" y="36195"/>
                                </a:cubicBezTo>
                                <a:cubicBezTo>
                                  <a:pt x="1038225" y="39052"/>
                                  <a:pt x="1022033" y="40005"/>
                                  <a:pt x="1009650" y="42862"/>
                                </a:cubicBezTo>
                                <a:cubicBezTo>
                                  <a:pt x="984885" y="47625"/>
                                  <a:pt x="976313" y="47625"/>
                                  <a:pt x="997268" y="35242"/>
                                </a:cubicBezTo>
                                <a:cubicBezTo>
                                  <a:pt x="1076325" y="14287"/>
                                  <a:pt x="1178243" y="0"/>
                                  <a:pt x="12763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pic:pic xmlns:pic="http://schemas.openxmlformats.org/drawingml/2006/picture">
                        <pic:nvPicPr>
                          <pic:cNvPr id="17" name="Imagen 28" descr="Icono de teléfono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820" y="83820"/>
                            <a:ext cx="164465" cy="164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95CFC2" id="Grupo 22" o:spid="_x0000_s1026" alt="icono de teléfono" style="position:absolute;margin-left:0;margin-top:336.4pt;width:26.6pt;height:26.55pt;z-index:251660288;mso-position-horizontal-relative:margin;mso-position-vertical-relative:margin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">
                <v:shape id="Forma libre: Forma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<v:stroke joinstyle="miter"/>
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  <v:shape id="Imagen 28" o:spid="_x0000_s1028" type="#_x0000_t75" alt="Icono de teléfono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<v:imagedata r:id="rId14" o:title="Icono de teléfono"/>
                  <v:path arrowok="t"/>
                </v:shape>
                <w10:wrap type="square" anchorx="margin" anchory="margin"/>
              </v:group>
            </w:pict>
          </mc:Fallback>
        </mc:AlternateContent>
      </w:r>
    </w:p>
    <w:p w:rsidR="00456F47" w:rsidRPr="00837295" w:rsidRDefault="00DF04C9" w:rsidP="00456F47">
      <w:pPr>
        <w:pStyle w:val="Textoindependiente"/>
        <w:rPr>
          <w:sz w:val="22"/>
          <w:lang w:val="es-ES_tradnl"/>
        </w:rPr>
      </w:pPr>
      <w:r>
        <w:rPr>
          <w:sz w:val="22"/>
          <w:lang w:val="es-ES_tradnl"/>
        </w:rPr>
        <w:t>962831414</w:t>
      </w:r>
    </w:p>
    <w:p w:rsidR="00456F47" w:rsidRDefault="00456F47" w:rsidP="00456F47">
      <w:pPr>
        <w:pStyle w:val="Textoindependiente"/>
        <w:rPr>
          <w:lang w:val="es-ES_tradnl"/>
        </w:rPr>
      </w:pPr>
    </w:p>
    <w:p w:rsidR="00837295" w:rsidRDefault="00837295" w:rsidP="00456F47">
      <w:pPr>
        <w:pStyle w:val="Textoindependiente"/>
        <w:rPr>
          <w:lang w:val="es-ES_tradnl"/>
        </w:rPr>
      </w:pPr>
    </w:p>
    <w:p w:rsidR="00456F47" w:rsidRDefault="00837295" w:rsidP="00456F47">
      <w:pPr>
        <w:pStyle w:val="Textoindependiente"/>
        <w:rPr>
          <w:lang w:val="es-ES_tradnl"/>
        </w:rPr>
      </w:pPr>
      <w:r w:rsidRPr="00AF6FD0">
        <w:rPr>
          <w:rFonts w:asciiTheme="minorHAnsi" w:hAnsiTheme="minorHAnsi"/>
          <w:noProof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88C186D" wp14:editId="4191E796">
                <wp:simplePos x="0" y="0"/>
                <wp:positionH relativeFrom="margin">
                  <wp:posOffset>0</wp:posOffset>
                </wp:positionH>
                <wp:positionV relativeFrom="page">
                  <wp:posOffset>6384290</wp:posOffset>
                </wp:positionV>
                <wp:extent cx="338455" cy="346075"/>
                <wp:effectExtent l="0" t="0" r="4445" b="0"/>
                <wp:wrapSquare wrapText="bothSides"/>
                <wp:docPr id="24" name="Grupo 24" descr="icono de correo electrónic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455" cy="346075"/>
                          <a:chOff x="0" y="0"/>
                          <a:chExt cx="338455" cy="346075"/>
                        </a:xfrm>
                      </wpg:grpSpPr>
                      <wps:wsp>
                        <wps:cNvPr id="274" name="Forma libre: Forma 273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7819D08A-7F81-4EEC-970C-E8ECE319DA2A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338455" cy="346075"/>
                          </a:xfrm>
                          <a:custGeom>
                            <a:avLst/>
                            <a:gdLst>
                              <a:gd name="connsiteX0" fmla="*/ 2554038 w 2731203"/>
                              <a:gd name="connsiteY0" fmla="*/ 843497 h 2794134"/>
                              <a:gd name="connsiteX1" fmla="*/ 2554990 w 2731203"/>
                              <a:gd name="connsiteY1" fmla="*/ 843497 h 2794134"/>
                              <a:gd name="connsiteX2" fmla="*/ 2574040 w 2731203"/>
                              <a:gd name="connsiteY2" fmla="*/ 889217 h 2794134"/>
                              <a:gd name="connsiteX3" fmla="*/ 2554038 w 2731203"/>
                              <a:gd name="connsiteY3" fmla="*/ 843497 h 2794134"/>
                              <a:gd name="connsiteX4" fmla="*/ 2630238 w 2731203"/>
                              <a:gd name="connsiteY4" fmla="*/ 810160 h 2794134"/>
                              <a:gd name="connsiteX5" fmla="*/ 2631190 w 2731203"/>
                              <a:gd name="connsiteY5" fmla="*/ 810160 h 2794134"/>
                              <a:gd name="connsiteX6" fmla="*/ 2651193 w 2731203"/>
                              <a:gd name="connsiteY6" fmla="*/ 858737 h 2794134"/>
                              <a:gd name="connsiteX7" fmla="*/ 2630238 w 2731203"/>
                              <a:gd name="connsiteY7" fmla="*/ 810160 h 2794134"/>
                              <a:gd name="connsiteX8" fmla="*/ 2475759 w 2731203"/>
                              <a:gd name="connsiteY8" fmla="*/ 697568 h 2794134"/>
                              <a:gd name="connsiteX9" fmla="*/ 2489267 w 2731203"/>
                              <a:gd name="connsiteY9" fmla="*/ 717767 h 2794134"/>
                              <a:gd name="connsiteX10" fmla="*/ 2488315 w 2731203"/>
                              <a:gd name="connsiteY10" fmla="*/ 717767 h 2794134"/>
                              <a:gd name="connsiteX11" fmla="*/ 2444909 w 2731203"/>
                              <a:gd name="connsiteY11" fmla="*/ 651438 h 2794134"/>
                              <a:gd name="connsiteX12" fmla="*/ 2454977 w 2731203"/>
                              <a:gd name="connsiteY12" fmla="*/ 665379 h 2794134"/>
                              <a:gd name="connsiteX13" fmla="*/ 2466407 w 2731203"/>
                              <a:gd name="connsiteY13" fmla="*/ 682524 h 2794134"/>
                              <a:gd name="connsiteX14" fmla="*/ 2475759 w 2731203"/>
                              <a:gd name="connsiteY14" fmla="*/ 697568 h 2794134"/>
                              <a:gd name="connsiteX15" fmla="*/ 382337 w 2731203"/>
                              <a:gd name="connsiteY15" fmla="*/ 565367 h 2794134"/>
                              <a:gd name="connsiteX16" fmla="*/ 363287 w 2731203"/>
                              <a:gd name="connsiteY16" fmla="*/ 599657 h 2794134"/>
                              <a:gd name="connsiteX17" fmla="*/ 345190 w 2731203"/>
                              <a:gd name="connsiteY17" fmla="*/ 635852 h 2794134"/>
                              <a:gd name="connsiteX18" fmla="*/ 336617 w 2731203"/>
                              <a:gd name="connsiteY18" fmla="*/ 653949 h 2794134"/>
                              <a:gd name="connsiteX19" fmla="*/ 328045 w 2731203"/>
                              <a:gd name="connsiteY19" fmla="*/ 672047 h 2794134"/>
                              <a:gd name="connsiteX20" fmla="*/ 311852 w 2731203"/>
                              <a:gd name="connsiteY20" fmla="*/ 709194 h 2794134"/>
                              <a:gd name="connsiteX21" fmla="*/ 134687 w 2731203"/>
                              <a:gd name="connsiteY21" fmla="*/ 1227354 h 2794134"/>
                              <a:gd name="connsiteX22" fmla="*/ 132782 w 2731203"/>
                              <a:gd name="connsiteY22" fmla="*/ 1502627 h 2794134"/>
                              <a:gd name="connsiteX23" fmla="*/ 189932 w 2731203"/>
                              <a:gd name="connsiteY23" fmla="*/ 1772184 h 2794134"/>
                              <a:gd name="connsiteX24" fmla="*/ 469015 w 2731203"/>
                              <a:gd name="connsiteY24" fmla="*/ 2242719 h 2794134"/>
                              <a:gd name="connsiteX25" fmla="*/ 919547 w 2731203"/>
                              <a:gd name="connsiteY25" fmla="*/ 2553234 h 2794134"/>
                              <a:gd name="connsiteX26" fmla="*/ 1458663 w 2731203"/>
                              <a:gd name="connsiteY26" fmla="*/ 2645627 h 2794134"/>
                              <a:gd name="connsiteX27" fmla="*/ 1987300 w 2731203"/>
                              <a:gd name="connsiteY27" fmla="*/ 2503704 h 2794134"/>
                              <a:gd name="connsiteX28" fmla="*/ 2407353 w 2731203"/>
                              <a:gd name="connsiteY28" fmla="*/ 2153184 h 2794134"/>
                              <a:gd name="connsiteX29" fmla="*/ 2642620 w 2731203"/>
                              <a:gd name="connsiteY29" fmla="*/ 1658837 h 2794134"/>
                              <a:gd name="connsiteX30" fmla="*/ 2679767 w 2731203"/>
                              <a:gd name="connsiteY30" fmla="*/ 1776947 h 2794134"/>
                              <a:gd name="connsiteX31" fmla="*/ 2382588 w 2731203"/>
                              <a:gd name="connsiteY31" fmla="*/ 2277962 h 2794134"/>
                              <a:gd name="connsiteX32" fmla="*/ 1903480 w 2731203"/>
                              <a:gd name="connsiteY32" fmla="*/ 2604669 h 2794134"/>
                              <a:gd name="connsiteX33" fmla="*/ 1332932 w 2731203"/>
                              <a:gd name="connsiteY33" fmla="*/ 2697062 h 2794134"/>
                              <a:gd name="connsiteX34" fmla="*/ 779530 w 2731203"/>
                              <a:gd name="connsiteY34" fmla="*/ 2538947 h 2794134"/>
                              <a:gd name="connsiteX35" fmla="*/ 347095 w 2731203"/>
                              <a:gd name="connsiteY35" fmla="*/ 2162709 h 2794134"/>
                              <a:gd name="connsiteX36" fmla="*/ 116590 w 2731203"/>
                              <a:gd name="connsiteY36" fmla="*/ 1640739 h 2794134"/>
                              <a:gd name="connsiteX37" fmla="*/ 129925 w 2731203"/>
                              <a:gd name="connsiteY37" fmla="*/ 1072097 h 2794134"/>
                              <a:gd name="connsiteX38" fmla="*/ 228032 w 2731203"/>
                              <a:gd name="connsiteY38" fmla="*/ 804444 h 2794134"/>
                              <a:gd name="connsiteX39" fmla="*/ 382337 w 2731203"/>
                              <a:gd name="connsiteY39" fmla="*/ 565367 h 2794134"/>
                              <a:gd name="connsiteX40" fmla="*/ 2429260 w 2731203"/>
                              <a:gd name="connsiteY40" fmla="*/ 494882 h 2794134"/>
                              <a:gd name="connsiteX41" fmla="*/ 2434975 w 2731203"/>
                              <a:gd name="connsiteY41" fmla="*/ 497739 h 2794134"/>
                              <a:gd name="connsiteX42" fmla="*/ 2441642 w 2731203"/>
                              <a:gd name="connsiteY42" fmla="*/ 501549 h 2794134"/>
                              <a:gd name="connsiteX43" fmla="*/ 2468312 w 2731203"/>
                              <a:gd name="connsiteY43" fmla="*/ 534887 h 2794134"/>
                              <a:gd name="connsiteX44" fmla="*/ 2494030 w 2731203"/>
                              <a:gd name="connsiteY44" fmla="*/ 569177 h 2794134"/>
                              <a:gd name="connsiteX45" fmla="*/ 2526415 w 2731203"/>
                              <a:gd name="connsiteY45" fmla="*/ 616802 h 2794134"/>
                              <a:gd name="connsiteX46" fmla="*/ 2564515 w 2731203"/>
                              <a:gd name="connsiteY46" fmla="*/ 678714 h 2794134"/>
                              <a:gd name="connsiteX47" fmla="*/ 2582612 w 2731203"/>
                              <a:gd name="connsiteY47" fmla="*/ 711099 h 2794134"/>
                              <a:gd name="connsiteX48" fmla="*/ 2591185 w 2731203"/>
                              <a:gd name="connsiteY48" fmla="*/ 727292 h 2794134"/>
                              <a:gd name="connsiteX49" fmla="*/ 2598805 w 2731203"/>
                              <a:gd name="connsiteY49" fmla="*/ 743484 h 2794134"/>
                              <a:gd name="connsiteX50" fmla="*/ 2596900 w 2731203"/>
                              <a:gd name="connsiteY50" fmla="*/ 742532 h 2794134"/>
                              <a:gd name="connsiteX51" fmla="*/ 2578802 w 2731203"/>
                              <a:gd name="connsiteY51" fmla="*/ 709194 h 2794134"/>
                              <a:gd name="connsiteX52" fmla="*/ 2559752 w 2731203"/>
                              <a:gd name="connsiteY52" fmla="*/ 675857 h 2794134"/>
                              <a:gd name="connsiteX53" fmla="*/ 2518795 w 2731203"/>
                              <a:gd name="connsiteY53" fmla="*/ 611087 h 2794134"/>
                              <a:gd name="connsiteX54" fmla="*/ 2486410 w 2731203"/>
                              <a:gd name="connsiteY54" fmla="*/ 566319 h 2794134"/>
                              <a:gd name="connsiteX55" fmla="*/ 2458787 w 2731203"/>
                              <a:gd name="connsiteY55" fmla="*/ 530124 h 2794134"/>
                              <a:gd name="connsiteX56" fmla="*/ 2444500 w 2731203"/>
                              <a:gd name="connsiteY56" fmla="*/ 512027 h 2794134"/>
                              <a:gd name="connsiteX57" fmla="*/ 2280670 w 2731203"/>
                              <a:gd name="connsiteY57" fmla="*/ 458687 h 2794134"/>
                              <a:gd name="connsiteX58" fmla="*/ 2296862 w 2731203"/>
                              <a:gd name="connsiteY58" fmla="*/ 465354 h 2794134"/>
                              <a:gd name="connsiteX59" fmla="*/ 2400566 w 2731203"/>
                              <a:gd name="connsiteY59" fmla="*/ 585131 h 2794134"/>
                              <a:gd name="connsiteX60" fmla="*/ 2444909 w 2731203"/>
                              <a:gd name="connsiteY60" fmla="*/ 651438 h 2794134"/>
                              <a:gd name="connsiteX61" fmla="*/ 2442595 w 2731203"/>
                              <a:gd name="connsiteY61" fmla="*/ 648234 h 2794134"/>
                              <a:gd name="connsiteX62" fmla="*/ 2418782 w 2731203"/>
                              <a:gd name="connsiteY62" fmla="*/ 613944 h 2794134"/>
                              <a:gd name="connsiteX63" fmla="*/ 2393065 w 2731203"/>
                              <a:gd name="connsiteY63" fmla="*/ 581559 h 2794134"/>
                              <a:gd name="connsiteX64" fmla="*/ 2379730 w 2731203"/>
                              <a:gd name="connsiteY64" fmla="*/ 565367 h 2794134"/>
                              <a:gd name="connsiteX65" fmla="*/ 2366395 w 2731203"/>
                              <a:gd name="connsiteY65" fmla="*/ 549174 h 2794134"/>
                              <a:gd name="connsiteX66" fmla="*/ 2338772 w 2731203"/>
                              <a:gd name="connsiteY66" fmla="*/ 517742 h 2794134"/>
                              <a:gd name="connsiteX67" fmla="*/ 2280670 w 2731203"/>
                              <a:gd name="connsiteY67" fmla="*/ 458687 h 2794134"/>
                              <a:gd name="connsiteX68" fmla="*/ 1399608 w 2731203"/>
                              <a:gd name="connsiteY68" fmla="*/ 153887 h 2794134"/>
                              <a:gd name="connsiteX69" fmla="*/ 2618808 w 2731203"/>
                              <a:gd name="connsiteY69" fmla="*/ 1373087 h 2794134"/>
                              <a:gd name="connsiteX70" fmla="*/ 2612513 w 2731203"/>
                              <a:gd name="connsiteY70" fmla="*/ 1497743 h 2794134"/>
                              <a:gd name="connsiteX71" fmla="*/ 2595954 w 2731203"/>
                              <a:gd name="connsiteY71" fmla="*/ 1606243 h 2794134"/>
                              <a:gd name="connsiteX72" fmla="*/ 2598805 w 2731203"/>
                              <a:gd name="connsiteY72" fmla="*/ 1612164 h 2794134"/>
                              <a:gd name="connsiteX73" fmla="*/ 2620713 w 2731203"/>
                              <a:gd name="connsiteY73" fmla="*/ 1667409 h 2794134"/>
                              <a:gd name="connsiteX74" fmla="*/ 2408305 w 2731203"/>
                              <a:gd name="connsiteY74" fmla="*/ 2112227 h 2794134"/>
                              <a:gd name="connsiteX75" fmla="*/ 2041592 w 2731203"/>
                              <a:gd name="connsiteY75" fmla="*/ 2439887 h 2794134"/>
                              <a:gd name="connsiteX76" fmla="*/ 1578677 w 2731203"/>
                              <a:gd name="connsiteY76" fmla="*/ 2599907 h 2794134"/>
                              <a:gd name="connsiteX77" fmla="*/ 1091950 w 2731203"/>
                              <a:gd name="connsiteY77" fmla="*/ 2569427 h 2794134"/>
                              <a:gd name="connsiteX78" fmla="*/ 656657 w 2731203"/>
                              <a:gd name="connsiteY78" fmla="*/ 2353209 h 2794134"/>
                              <a:gd name="connsiteX79" fmla="*/ 339475 w 2731203"/>
                              <a:gd name="connsiteY79" fmla="*/ 1987449 h 2794134"/>
                              <a:gd name="connsiteX80" fmla="*/ 188980 w 2731203"/>
                              <a:gd name="connsiteY80" fmla="*/ 1529297 h 2794134"/>
                              <a:gd name="connsiteX81" fmla="*/ 186849 w 2731203"/>
                              <a:gd name="connsiteY81" fmla="*/ 1498705 h 2794134"/>
                              <a:gd name="connsiteX82" fmla="*/ 186703 w 2731203"/>
                              <a:gd name="connsiteY82" fmla="*/ 1497743 h 2794134"/>
                              <a:gd name="connsiteX83" fmla="*/ 186492 w 2731203"/>
                              <a:gd name="connsiteY83" fmla="*/ 1493576 h 2794134"/>
                              <a:gd name="connsiteX84" fmla="*/ 180586 w 2731203"/>
                              <a:gd name="connsiteY84" fmla="*/ 1408776 h 2794134"/>
                              <a:gd name="connsiteX85" fmla="*/ 181167 w 2731203"/>
                              <a:gd name="connsiteY85" fmla="*/ 1388115 h 2794134"/>
                              <a:gd name="connsiteX86" fmla="*/ 180408 w 2731203"/>
                              <a:gd name="connsiteY86" fmla="*/ 1373087 h 2794134"/>
                              <a:gd name="connsiteX87" fmla="*/ 183073 w 2731203"/>
                              <a:gd name="connsiteY87" fmla="*/ 1320311 h 2794134"/>
                              <a:gd name="connsiteX88" fmla="*/ 183979 w 2731203"/>
                              <a:gd name="connsiteY88" fmla="*/ 1288077 h 2794134"/>
                              <a:gd name="connsiteX89" fmla="*/ 185178 w 2731203"/>
                              <a:gd name="connsiteY89" fmla="*/ 1278633 h 2794134"/>
                              <a:gd name="connsiteX90" fmla="*/ 186703 w 2731203"/>
                              <a:gd name="connsiteY90" fmla="*/ 1248431 h 2794134"/>
                              <a:gd name="connsiteX91" fmla="*/ 1399608 w 2731203"/>
                              <a:gd name="connsiteY91" fmla="*/ 153887 h 2794134"/>
                              <a:gd name="connsiteX92" fmla="*/ 823345 w 2731203"/>
                              <a:gd name="connsiteY92" fmla="*/ 112930 h 2794134"/>
                              <a:gd name="connsiteX93" fmla="*/ 690948 w 2731203"/>
                              <a:gd name="connsiteY93" fmla="*/ 207227 h 2794134"/>
                              <a:gd name="connsiteX94" fmla="*/ 431868 w 2731203"/>
                              <a:gd name="connsiteY94" fmla="*/ 411062 h 2794134"/>
                              <a:gd name="connsiteX95" fmla="*/ 228985 w 2731203"/>
                              <a:gd name="connsiteY95" fmla="*/ 670142 h 2794134"/>
                              <a:gd name="connsiteX96" fmla="*/ 93730 w 2731203"/>
                              <a:gd name="connsiteY96" fmla="*/ 971132 h 2794134"/>
                              <a:gd name="connsiteX97" fmla="*/ 35628 w 2731203"/>
                              <a:gd name="connsiteY97" fmla="*/ 1294982 h 2794134"/>
                              <a:gd name="connsiteX98" fmla="*/ 55630 w 2731203"/>
                              <a:gd name="connsiteY98" fmla="*/ 1623595 h 2794134"/>
                              <a:gd name="connsiteX99" fmla="*/ 72775 w 2731203"/>
                              <a:gd name="connsiteY99" fmla="*/ 1704557 h 2794134"/>
                              <a:gd name="connsiteX100" fmla="*/ 83253 w 2731203"/>
                              <a:gd name="connsiteY100" fmla="*/ 1744562 h 2794134"/>
                              <a:gd name="connsiteX101" fmla="*/ 94683 w 2731203"/>
                              <a:gd name="connsiteY101" fmla="*/ 1784567 h 2794134"/>
                              <a:gd name="connsiteX102" fmla="*/ 153738 w 2731203"/>
                              <a:gd name="connsiteY102" fmla="*/ 1938872 h 2794134"/>
                              <a:gd name="connsiteX103" fmla="*/ 230890 w 2731203"/>
                              <a:gd name="connsiteY103" fmla="*/ 2084605 h 2794134"/>
                              <a:gd name="connsiteX104" fmla="*/ 325188 w 2731203"/>
                              <a:gd name="connsiteY104" fmla="*/ 2219860 h 2794134"/>
                              <a:gd name="connsiteX105" fmla="*/ 434725 w 2731203"/>
                              <a:gd name="connsiteY105" fmla="*/ 2343685 h 2794134"/>
                              <a:gd name="connsiteX106" fmla="*/ 558550 w 2731203"/>
                              <a:gd name="connsiteY106" fmla="*/ 2452270 h 2794134"/>
                              <a:gd name="connsiteX107" fmla="*/ 693805 w 2731203"/>
                              <a:gd name="connsiteY107" fmla="*/ 2546567 h 2794134"/>
                              <a:gd name="connsiteX108" fmla="*/ 730000 w 2731203"/>
                              <a:gd name="connsiteY108" fmla="*/ 2567522 h 2794134"/>
                              <a:gd name="connsiteX109" fmla="*/ 748098 w 2731203"/>
                              <a:gd name="connsiteY109" fmla="*/ 2578000 h 2794134"/>
                              <a:gd name="connsiteX110" fmla="*/ 766195 w 2731203"/>
                              <a:gd name="connsiteY110" fmla="*/ 2587525 h 2794134"/>
                              <a:gd name="connsiteX111" fmla="*/ 803343 w 2731203"/>
                              <a:gd name="connsiteY111" fmla="*/ 2606575 h 2794134"/>
                              <a:gd name="connsiteX112" fmla="*/ 840490 w 2731203"/>
                              <a:gd name="connsiteY112" fmla="*/ 2623720 h 2794134"/>
                              <a:gd name="connsiteX113" fmla="*/ 994795 w 2731203"/>
                              <a:gd name="connsiteY113" fmla="*/ 2682775 h 2794134"/>
                              <a:gd name="connsiteX114" fmla="*/ 1155768 w 2731203"/>
                              <a:gd name="connsiteY114" fmla="*/ 2721827 h 2794134"/>
                              <a:gd name="connsiteX115" fmla="*/ 1808230 w 2731203"/>
                              <a:gd name="connsiteY115" fmla="*/ 2681822 h 2794134"/>
                              <a:gd name="connsiteX116" fmla="*/ 2108268 w 2731203"/>
                              <a:gd name="connsiteY116" fmla="*/ 2545615 h 2794134"/>
                              <a:gd name="connsiteX117" fmla="*/ 2367348 w 2731203"/>
                              <a:gd name="connsiteY117" fmla="*/ 2341780 h 2794134"/>
                              <a:gd name="connsiteX118" fmla="*/ 2570230 w 2731203"/>
                              <a:gd name="connsiteY118" fmla="*/ 2082700 h 2794134"/>
                              <a:gd name="connsiteX119" fmla="*/ 2705485 w 2731203"/>
                              <a:gd name="connsiteY119" fmla="*/ 1781710 h 2794134"/>
                              <a:gd name="connsiteX120" fmla="*/ 2731203 w 2731203"/>
                              <a:gd name="connsiteY120" fmla="*/ 1908392 h 2794134"/>
                              <a:gd name="connsiteX121" fmla="*/ 2695960 w 2731203"/>
                              <a:gd name="connsiteY121" fmla="*/ 1988402 h 2794134"/>
                              <a:gd name="connsiteX122" fmla="*/ 2675958 w 2731203"/>
                              <a:gd name="connsiteY122" fmla="*/ 2027455 h 2794134"/>
                              <a:gd name="connsiteX123" fmla="*/ 2655003 w 2731203"/>
                              <a:gd name="connsiteY123" fmla="*/ 2065555 h 2794134"/>
                              <a:gd name="connsiteX124" fmla="*/ 2610235 w 2731203"/>
                              <a:gd name="connsiteY124" fmla="*/ 2139850 h 2794134"/>
                              <a:gd name="connsiteX125" fmla="*/ 2586423 w 2731203"/>
                              <a:gd name="connsiteY125" fmla="*/ 2176045 h 2794134"/>
                              <a:gd name="connsiteX126" fmla="*/ 2560705 w 2731203"/>
                              <a:gd name="connsiteY126" fmla="*/ 2211287 h 2794134"/>
                              <a:gd name="connsiteX127" fmla="*/ 2322580 w 2731203"/>
                              <a:gd name="connsiteY127" fmla="*/ 2464652 h 2794134"/>
                              <a:gd name="connsiteX128" fmla="*/ 1702503 w 2731203"/>
                              <a:gd name="connsiteY128" fmla="*/ 2764690 h 2794134"/>
                              <a:gd name="connsiteX129" fmla="*/ 1358650 w 2731203"/>
                              <a:gd name="connsiteY129" fmla="*/ 2793265 h 2794134"/>
                              <a:gd name="connsiteX130" fmla="*/ 1186248 w 2731203"/>
                              <a:gd name="connsiteY130" fmla="*/ 2777072 h 2794134"/>
                              <a:gd name="connsiteX131" fmla="*/ 1143385 w 2731203"/>
                              <a:gd name="connsiteY131" fmla="*/ 2769452 h 2794134"/>
                              <a:gd name="connsiteX132" fmla="*/ 1101475 w 2731203"/>
                              <a:gd name="connsiteY132" fmla="*/ 2760880 h 2794134"/>
                              <a:gd name="connsiteX133" fmla="*/ 1017655 w 2731203"/>
                              <a:gd name="connsiteY133" fmla="*/ 2738972 h 2794134"/>
                              <a:gd name="connsiteX134" fmla="*/ 976698 w 2731203"/>
                              <a:gd name="connsiteY134" fmla="*/ 2726590 h 2794134"/>
                              <a:gd name="connsiteX135" fmla="*/ 935740 w 2731203"/>
                              <a:gd name="connsiteY135" fmla="*/ 2712302 h 2794134"/>
                              <a:gd name="connsiteX136" fmla="*/ 854778 w 2731203"/>
                              <a:gd name="connsiteY136" fmla="*/ 2680870 h 2794134"/>
                              <a:gd name="connsiteX137" fmla="*/ 815725 w 2731203"/>
                              <a:gd name="connsiteY137" fmla="*/ 2662772 h 2794134"/>
                              <a:gd name="connsiteX138" fmla="*/ 776673 w 2731203"/>
                              <a:gd name="connsiteY138" fmla="*/ 2643722 h 2794134"/>
                              <a:gd name="connsiteX139" fmla="*/ 700473 w 2731203"/>
                              <a:gd name="connsiteY139" fmla="*/ 2602765 h 2794134"/>
                              <a:gd name="connsiteX140" fmla="*/ 663325 w 2731203"/>
                              <a:gd name="connsiteY140" fmla="*/ 2580857 h 2794134"/>
                              <a:gd name="connsiteX141" fmla="*/ 627130 w 2731203"/>
                              <a:gd name="connsiteY141" fmla="*/ 2557045 h 2794134"/>
                              <a:gd name="connsiteX142" fmla="*/ 609033 w 2731203"/>
                              <a:gd name="connsiteY142" fmla="*/ 2545615 h 2794134"/>
                              <a:gd name="connsiteX143" fmla="*/ 591888 w 2731203"/>
                              <a:gd name="connsiteY143" fmla="*/ 2533232 h 2794134"/>
                              <a:gd name="connsiteX144" fmla="*/ 556645 w 2731203"/>
                              <a:gd name="connsiteY144" fmla="*/ 2507515 h 2794134"/>
                              <a:gd name="connsiteX145" fmla="*/ 426153 w 2731203"/>
                              <a:gd name="connsiteY145" fmla="*/ 2395120 h 2794134"/>
                              <a:gd name="connsiteX146" fmla="*/ 309948 w 2731203"/>
                              <a:gd name="connsiteY146" fmla="*/ 2268437 h 2794134"/>
                              <a:gd name="connsiteX147" fmla="*/ 210888 w 2731203"/>
                              <a:gd name="connsiteY147" fmla="*/ 2128420 h 2794134"/>
                              <a:gd name="connsiteX148" fmla="*/ 168025 w 2731203"/>
                              <a:gd name="connsiteY148" fmla="*/ 2054125 h 2794134"/>
                              <a:gd name="connsiteX149" fmla="*/ 148023 w 2731203"/>
                              <a:gd name="connsiteY149" fmla="*/ 2016025 h 2794134"/>
                              <a:gd name="connsiteX150" fmla="*/ 128973 w 2731203"/>
                              <a:gd name="connsiteY150" fmla="*/ 1977925 h 2794134"/>
                              <a:gd name="connsiteX151" fmla="*/ 111828 w 2731203"/>
                              <a:gd name="connsiteY151" fmla="*/ 1938872 h 2794134"/>
                              <a:gd name="connsiteX152" fmla="*/ 103255 w 2731203"/>
                              <a:gd name="connsiteY152" fmla="*/ 1918870 h 2794134"/>
                              <a:gd name="connsiteX153" fmla="*/ 95635 w 2731203"/>
                              <a:gd name="connsiteY153" fmla="*/ 1898867 h 2794134"/>
                              <a:gd name="connsiteX154" fmla="*/ 80395 w 2731203"/>
                              <a:gd name="connsiteY154" fmla="*/ 1858862 h 2794134"/>
                              <a:gd name="connsiteX155" fmla="*/ 67060 w 2731203"/>
                              <a:gd name="connsiteY155" fmla="*/ 1817905 h 2794134"/>
                              <a:gd name="connsiteX156" fmla="*/ 43248 w 2731203"/>
                              <a:gd name="connsiteY156" fmla="*/ 1735990 h 2794134"/>
                              <a:gd name="connsiteX157" fmla="*/ 33723 w 2731203"/>
                              <a:gd name="connsiteY157" fmla="*/ 1694080 h 2794134"/>
                              <a:gd name="connsiteX158" fmla="*/ 25150 w 2731203"/>
                              <a:gd name="connsiteY158" fmla="*/ 1652170 h 2794134"/>
                              <a:gd name="connsiteX159" fmla="*/ 3243 w 2731203"/>
                              <a:gd name="connsiteY159" fmla="*/ 1482625 h 2794134"/>
                              <a:gd name="connsiteX160" fmla="*/ 21340 w 2731203"/>
                              <a:gd name="connsiteY160" fmla="*/ 1142582 h 2794134"/>
                              <a:gd name="connsiteX161" fmla="*/ 28960 w 2731203"/>
                              <a:gd name="connsiteY161" fmla="*/ 1100672 h 2794134"/>
                              <a:gd name="connsiteX162" fmla="*/ 38485 w 2731203"/>
                              <a:gd name="connsiteY162" fmla="*/ 1058762 h 2794134"/>
                              <a:gd name="connsiteX163" fmla="*/ 48963 w 2731203"/>
                              <a:gd name="connsiteY163" fmla="*/ 1017805 h 2794134"/>
                              <a:gd name="connsiteX164" fmla="*/ 61345 w 2731203"/>
                              <a:gd name="connsiteY164" fmla="*/ 976847 h 2794134"/>
                              <a:gd name="connsiteX165" fmla="*/ 67060 w 2731203"/>
                              <a:gd name="connsiteY165" fmla="*/ 956845 h 2794134"/>
                              <a:gd name="connsiteX166" fmla="*/ 73728 w 2731203"/>
                              <a:gd name="connsiteY166" fmla="*/ 935890 h 2794134"/>
                              <a:gd name="connsiteX167" fmla="*/ 88015 w 2731203"/>
                              <a:gd name="connsiteY167" fmla="*/ 895885 h 2794134"/>
                              <a:gd name="connsiteX168" fmla="*/ 104208 w 2731203"/>
                              <a:gd name="connsiteY168" fmla="*/ 855880 h 2794134"/>
                              <a:gd name="connsiteX169" fmla="*/ 120400 w 2731203"/>
                              <a:gd name="connsiteY169" fmla="*/ 816827 h 2794134"/>
                              <a:gd name="connsiteX170" fmla="*/ 157548 w 2731203"/>
                              <a:gd name="connsiteY170" fmla="*/ 740627 h 2794134"/>
                              <a:gd name="connsiteX171" fmla="*/ 177550 w 2731203"/>
                              <a:gd name="connsiteY171" fmla="*/ 703480 h 2794134"/>
                              <a:gd name="connsiteX172" fmla="*/ 199458 w 2731203"/>
                              <a:gd name="connsiteY172" fmla="*/ 666332 h 2794134"/>
                              <a:gd name="connsiteX173" fmla="*/ 222318 w 2731203"/>
                              <a:gd name="connsiteY173" fmla="*/ 630137 h 2794134"/>
                              <a:gd name="connsiteX174" fmla="*/ 245178 w 2731203"/>
                              <a:gd name="connsiteY174" fmla="*/ 594895 h 2794134"/>
                              <a:gd name="connsiteX175" fmla="*/ 269943 w 2731203"/>
                              <a:gd name="connsiteY175" fmla="*/ 560605 h 2794134"/>
                              <a:gd name="connsiteX176" fmla="*/ 295660 w 2731203"/>
                              <a:gd name="connsiteY176" fmla="*/ 526315 h 2794134"/>
                              <a:gd name="connsiteX177" fmla="*/ 533785 w 2731203"/>
                              <a:gd name="connsiteY177" fmla="*/ 287237 h 2794134"/>
                              <a:gd name="connsiteX178" fmla="*/ 823345 w 2731203"/>
                              <a:gd name="connsiteY178" fmla="*/ 112930 h 2794134"/>
                              <a:gd name="connsiteX179" fmla="*/ 1879668 w 2731203"/>
                              <a:gd name="connsiteY179" fmla="*/ 109120 h 2794134"/>
                              <a:gd name="connsiteX180" fmla="*/ 1932055 w 2731203"/>
                              <a:gd name="connsiteY180" fmla="*/ 124360 h 2794134"/>
                              <a:gd name="connsiteX181" fmla="*/ 1984443 w 2731203"/>
                              <a:gd name="connsiteY181" fmla="*/ 142457 h 2794134"/>
                              <a:gd name="connsiteX182" fmla="*/ 2406400 w 2731203"/>
                              <a:gd name="connsiteY182" fmla="*/ 459640 h 2794134"/>
                              <a:gd name="connsiteX183" fmla="*/ 2376873 w 2731203"/>
                              <a:gd name="connsiteY183" fmla="*/ 432970 h 2794134"/>
                              <a:gd name="connsiteX184" fmla="*/ 2346393 w 2731203"/>
                              <a:gd name="connsiteY184" fmla="*/ 407252 h 2794134"/>
                              <a:gd name="connsiteX185" fmla="*/ 1879668 w 2731203"/>
                              <a:gd name="connsiteY185" fmla="*/ 109120 h 2794134"/>
                              <a:gd name="connsiteX186" fmla="*/ 1596775 w 2731203"/>
                              <a:gd name="connsiteY186" fmla="*/ 107215 h 2794134"/>
                              <a:gd name="connsiteX187" fmla="*/ 1618682 w 2731203"/>
                              <a:gd name="connsiteY187" fmla="*/ 107215 h 2794134"/>
                              <a:gd name="connsiteX188" fmla="*/ 1658687 w 2731203"/>
                              <a:gd name="connsiteY188" fmla="*/ 114835 h 2794134"/>
                              <a:gd name="connsiteX189" fmla="*/ 1698692 w 2731203"/>
                              <a:gd name="connsiteY189" fmla="*/ 124360 h 2794134"/>
                              <a:gd name="connsiteX190" fmla="*/ 1718695 w 2731203"/>
                              <a:gd name="connsiteY190" fmla="*/ 129122 h 2794134"/>
                              <a:gd name="connsiteX191" fmla="*/ 1738697 w 2731203"/>
                              <a:gd name="connsiteY191" fmla="*/ 134837 h 2794134"/>
                              <a:gd name="connsiteX192" fmla="*/ 1777750 w 2731203"/>
                              <a:gd name="connsiteY192" fmla="*/ 146267 h 2794134"/>
                              <a:gd name="connsiteX193" fmla="*/ 1930150 w 2731203"/>
                              <a:gd name="connsiteY193" fmla="*/ 206275 h 2794134"/>
                              <a:gd name="connsiteX194" fmla="*/ 2206375 w 2731203"/>
                              <a:gd name="connsiteY194" fmla="*/ 381535 h 2794134"/>
                              <a:gd name="connsiteX195" fmla="*/ 2185420 w 2731203"/>
                              <a:gd name="connsiteY195" fmla="*/ 371057 h 2794134"/>
                              <a:gd name="connsiteX196" fmla="*/ 2175895 w 2731203"/>
                              <a:gd name="connsiteY196" fmla="*/ 365342 h 2794134"/>
                              <a:gd name="connsiteX197" fmla="*/ 1532005 w 2731203"/>
                              <a:gd name="connsiteY197" fmla="*/ 108167 h 2794134"/>
                              <a:gd name="connsiteX198" fmla="*/ 1574867 w 2731203"/>
                              <a:gd name="connsiteY198" fmla="*/ 108167 h 2794134"/>
                              <a:gd name="connsiteX199" fmla="*/ 1399607 w 2731203"/>
                              <a:gd name="connsiteY199" fmla="*/ 81497 h 2794134"/>
                              <a:gd name="connsiteX200" fmla="*/ 1348172 w 2731203"/>
                              <a:gd name="connsiteY200" fmla="*/ 89117 h 2794134"/>
                              <a:gd name="connsiteX201" fmla="*/ 1334837 w 2731203"/>
                              <a:gd name="connsiteY201" fmla="*/ 91022 h 2794134"/>
                              <a:gd name="connsiteX202" fmla="*/ 1321502 w 2731203"/>
                              <a:gd name="connsiteY202" fmla="*/ 93879 h 2794134"/>
                              <a:gd name="connsiteX203" fmla="*/ 1295785 w 2731203"/>
                              <a:gd name="connsiteY203" fmla="*/ 99594 h 2794134"/>
                              <a:gd name="connsiteX204" fmla="*/ 853825 w 2731203"/>
                              <a:gd name="connsiteY204" fmla="*/ 217704 h 2794134"/>
                              <a:gd name="connsiteX205" fmla="*/ 482350 w 2731203"/>
                              <a:gd name="connsiteY205" fmla="*/ 483452 h 2794134"/>
                              <a:gd name="connsiteX206" fmla="*/ 626177 w 2731203"/>
                              <a:gd name="connsiteY206" fmla="*/ 327242 h 2794134"/>
                              <a:gd name="connsiteX207" fmla="*/ 802390 w 2731203"/>
                              <a:gd name="connsiteY207" fmla="*/ 219609 h 2794134"/>
                              <a:gd name="connsiteX208" fmla="*/ 896687 w 2731203"/>
                              <a:gd name="connsiteY208" fmla="*/ 176747 h 2794134"/>
                              <a:gd name="connsiteX209" fmla="*/ 945265 w 2731203"/>
                              <a:gd name="connsiteY209" fmla="*/ 158649 h 2794134"/>
                              <a:gd name="connsiteX210" fmla="*/ 993842 w 2731203"/>
                              <a:gd name="connsiteY210" fmla="*/ 142457 h 2794134"/>
                              <a:gd name="connsiteX211" fmla="*/ 1194820 w 2731203"/>
                              <a:gd name="connsiteY211" fmla="*/ 95784 h 2794134"/>
                              <a:gd name="connsiteX212" fmla="*/ 1399607 w 2731203"/>
                              <a:gd name="connsiteY212" fmla="*/ 81497 h 2794134"/>
                              <a:gd name="connsiteX213" fmla="*/ 1362475 w 2731203"/>
                              <a:gd name="connsiteY213" fmla="*/ 222 h 2794134"/>
                              <a:gd name="connsiteX214" fmla="*/ 1783465 w 2731203"/>
                              <a:gd name="connsiteY214" fmla="*/ 57685 h 2794134"/>
                              <a:gd name="connsiteX215" fmla="*/ 1748223 w 2731203"/>
                              <a:gd name="connsiteY215" fmla="*/ 51970 h 2794134"/>
                              <a:gd name="connsiteX216" fmla="*/ 1711075 w 2731203"/>
                              <a:gd name="connsiteY216" fmla="*/ 48160 h 2794134"/>
                              <a:gd name="connsiteX217" fmla="*/ 1612015 w 2731203"/>
                              <a:gd name="connsiteY217" fmla="*/ 28157 h 2794134"/>
                              <a:gd name="connsiteX218" fmla="*/ 1561533 w 2731203"/>
                              <a:gd name="connsiteY218" fmla="*/ 21490 h 2794134"/>
                              <a:gd name="connsiteX219" fmla="*/ 1511050 w 2731203"/>
                              <a:gd name="connsiteY219" fmla="*/ 16727 h 2794134"/>
                              <a:gd name="connsiteX220" fmla="*/ 1460568 w 2731203"/>
                              <a:gd name="connsiteY220" fmla="*/ 12917 h 2794134"/>
                              <a:gd name="connsiteX221" fmla="*/ 1410085 w 2731203"/>
                              <a:gd name="connsiteY221" fmla="*/ 11012 h 2794134"/>
                              <a:gd name="connsiteX222" fmla="*/ 1359603 w 2731203"/>
                              <a:gd name="connsiteY222" fmla="*/ 11965 h 2794134"/>
                              <a:gd name="connsiteX223" fmla="*/ 1333885 w 2731203"/>
                              <a:gd name="connsiteY223" fmla="*/ 12917 h 2794134"/>
                              <a:gd name="connsiteX224" fmla="*/ 1309120 w 2731203"/>
                              <a:gd name="connsiteY224" fmla="*/ 14822 h 2794134"/>
                              <a:gd name="connsiteX225" fmla="*/ 913833 w 2731203"/>
                              <a:gd name="connsiteY225" fmla="*/ 98642 h 2794134"/>
                              <a:gd name="connsiteX226" fmla="*/ 931930 w 2731203"/>
                              <a:gd name="connsiteY226" fmla="*/ 89117 h 2794134"/>
                              <a:gd name="connsiteX227" fmla="*/ 946218 w 2731203"/>
                              <a:gd name="connsiteY227" fmla="*/ 82450 h 2794134"/>
                              <a:gd name="connsiteX228" fmla="*/ 982413 w 2731203"/>
                              <a:gd name="connsiteY228" fmla="*/ 66257 h 2794134"/>
                              <a:gd name="connsiteX229" fmla="*/ 1013845 w 2731203"/>
                              <a:gd name="connsiteY229" fmla="*/ 54827 h 2794134"/>
                              <a:gd name="connsiteX230" fmla="*/ 1060518 w 2731203"/>
                              <a:gd name="connsiteY230" fmla="*/ 40540 h 2794134"/>
                              <a:gd name="connsiteX231" fmla="*/ 1128145 w 2731203"/>
                              <a:gd name="connsiteY231" fmla="*/ 24347 h 2794134"/>
                              <a:gd name="connsiteX232" fmla="*/ 1171008 w 2731203"/>
                              <a:gd name="connsiteY232" fmla="*/ 16727 h 2794134"/>
                              <a:gd name="connsiteX233" fmla="*/ 1194820 w 2731203"/>
                              <a:gd name="connsiteY233" fmla="*/ 12917 h 2794134"/>
                              <a:gd name="connsiteX234" fmla="*/ 1220538 w 2731203"/>
                              <a:gd name="connsiteY234" fmla="*/ 10060 h 2794134"/>
                              <a:gd name="connsiteX235" fmla="*/ 1362475 w 2731203"/>
                              <a:gd name="connsiteY235" fmla="*/ 222 h 279413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</a:cxnLst>
                            <a:rect l="l" t="t" r="r" b="b"/>
                            <a:pathLst>
                              <a:path w="2731203" h="2794134">
                                <a:moveTo>
                                  <a:pt x="2554038" y="843497"/>
                                </a:moveTo>
                                <a:cubicBezTo>
                                  <a:pt x="2554038" y="843497"/>
                                  <a:pt x="2554990" y="843497"/>
                                  <a:pt x="2554990" y="843497"/>
                                </a:cubicBezTo>
                                <a:cubicBezTo>
                                  <a:pt x="2561658" y="858737"/>
                                  <a:pt x="2568325" y="873024"/>
                                  <a:pt x="2574040" y="889217"/>
                                </a:cubicBezTo>
                                <a:cubicBezTo>
                                  <a:pt x="2568325" y="873024"/>
                                  <a:pt x="2560705" y="858737"/>
                                  <a:pt x="2554038" y="843497"/>
                                </a:cubicBezTo>
                                <a:close/>
                                <a:moveTo>
                                  <a:pt x="2630238" y="810160"/>
                                </a:moveTo>
                                <a:cubicBezTo>
                                  <a:pt x="2630238" y="810160"/>
                                  <a:pt x="2631190" y="810160"/>
                                  <a:pt x="2631190" y="810160"/>
                                </a:cubicBezTo>
                                <a:cubicBezTo>
                                  <a:pt x="2637858" y="826352"/>
                                  <a:pt x="2645478" y="841592"/>
                                  <a:pt x="2651193" y="858737"/>
                                </a:cubicBezTo>
                                <a:cubicBezTo>
                                  <a:pt x="2645478" y="841592"/>
                                  <a:pt x="2636905" y="826352"/>
                                  <a:pt x="2630238" y="810160"/>
                                </a:cubicBezTo>
                                <a:close/>
                                <a:moveTo>
                                  <a:pt x="2475759" y="697568"/>
                                </a:moveTo>
                                <a:lnTo>
                                  <a:pt x="2489267" y="717767"/>
                                </a:lnTo>
                                <a:cubicBezTo>
                                  <a:pt x="2489267" y="717767"/>
                                  <a:pt x="2488315" y="717767"/>
                                  <a:pt x="2488315" y="717767"/>
                                </a:cubicBezTo>
                                <a:close/>
                                <a:moveTo>
                                  <a:pt x="2444909" y="651438"/>
                                </a:moveTo>
                                <a:lnTo>
                                  <a:pt x="2454977" y="665379"/>
                                </a:lnTo>
                                <a:lnTo>
                                  <a:pt x="2466407" y="682524"/>
                                </a:lnTo>
                                <a:lnTo>
                                  <a:pt x="2475759" y="697568"/>
                                </a:lnTo>
                                <a:close/>
                                <a:moveTo>
                                  <a:pt x="382337" y="565367"/>
                                </a:moveTo>
                                <a:cubicBezTo>
                                  <a:pt x="375670" y="577749"/>
                                  <a:pt x="369002" y="589179"/>
                                  <a:pt x="363287" y="599657"/>
                                </a:cubicBezTo>
                                <a:cubicBezTo>
                                  <a:pt x="357572" y="612039"/>
                                  <a:pt x="350905" y="623469"/>
                                  <a:pt x="345190" y="635852"/>
                                </a:cubicBezTo>
                                <a:lnTo>
                                  <a:pt x="336617" y="653949"/>
                                </a:lnTo>
                                <a:lnTo>
                                  <a:pt x="328045" y="672047"/>
                                </a:lnTo>
                                <a:cubicBezTo>
                                  <a:pt x="322330" y="684429"/>
                                  <a:pt x="317567" y="696812"/>
                                  <a:pt x="311852" y="709194"/>
                                </a:cubicBezTo>
                                <a:cubicBezTo>
                                  <a:pt x="216602" y="866357"/>
                                  <a:pt x="155642" y="1044474"/>
                                  <a:pt x="134687" y="1227354"/>
                                </a:cubicBezTo>
                                <a:cubicBezTo>
                                  <a:pt x="124210" y="1318794"/>
                                  <a:pt x="123257" y="1411187"/>
                                  <a:pt x="132782" y="1502627"/>
                                </a:cubicBezTo>
                                <a:cubicBezTo>
                                  <a:pt x="141355" y="1594067"/>
                                  <a:pt x="161357" y="1684554"/>
                                  <a:pt x="189932" y="1772184"/>
                                </a:cubicBezTo>
                                <a:cubicBezTo>
                                  <a:pt x="247082" y="1946492"/>
                                  <a:pt x="343285" y="2108417"/>
                                  <a:pt x="469015" y="2242719"/>
                                </a:cubicBezTo>
                                <a:cubicBezTo>
                                  <a:pt x="594745" y="2377022"/>
                                  <a:pt x="749050" y="2484654"/>
                                  <a:pt x="919547" y="2553234"/>
                                </a:cubicBezTo>
                                <a:cubicBezTo>
                                  <a:pt x="1089092" y="2622767"/>
                                  <a:pt x="1274830" y="2654199"/>
                                  <a:pt x="1458663" y="2645627"/>
                                </a:cubicBezTo>
                                <a:cubicBezTo>
                                  <a:pt x="1642495" y="2638007"/>
                                  <a:pt x="1824422" y="2588477"/>
                                  <a:pt x="1987300" y="2503704"/>
                                </a:cubicBezTo>
                                <a:cubicBezTo>
                                  <a:pt x="2150177" y="2419884"/>
                                  <a:pt x="2294958" y="2298917"/>
                                  <a:pt x="2407353" y="2153184"/>
                                </a:cubicBezTo>
                                <a:cubicBezTo>
                                  <a:pt x="2520700" y="2008404"/>
                                  <a:pt x="2601663" y="1837907"/>
                                  <a:pt x="2642620" y="1658837"/>
                                </a:cubicBezTo>
                                <a:cubicBezTo>
                                  <a:pt x="2656908" y="1696937"/>
                                  <a:pt x="2668338" y="1735989"/>
                                  <a:pt x="2679767" y="1776947"/>
                                </a:cubicBezTo>
                                <a:cubicBezTo>
                                  <a:pt x="2618808" y="1962684"/>
                                  <a:pt x="2516890" y="2136039"/>
                                  <a:pt x="2382588" y="2277962"/>
                                </a:cubicBezTo>
                                <a:cubicBezTo>
                                  <a:pt x="2249238" y="2419884"/>
                                  <a:pt x="2084455" y="2533232"/>
                                  <a:pt x="1903480" y="2604669"/>
                                </a:cubicBezTo>
                                <a:cubicBezTo>
                                  <a:pt x="1722505" y="2677059"/>
                                  <a:pt x="1526290" y="2708492"/>
                                  <a:pt x="1332932" y="2697062"/>
                                </a:cubicBezTo>
                                <a:cubicBezTo>
                                  <a:pt x="1139575" y="2685632"/>
                                  <a:pt x="949075" y="2631339"/>
                                  <a:pt x="779530" y="2538947"/>
                                </a:cubicBezTo>
                                <a:cubicBezTo>
                                  <a:pt x="609032" y="2447507"/>
                                  <a:pt x="461395" y="2317014"/>
                                  <a:pt x="347095" y="2162709"/>
                                </a:cubicBezTo>
                                <a:cubicBezTo>
                                  <a:pt x="233747" y="2008404"/>
                                  <a:pt x="153737" y="1828382"/>
                                  <a:pt x="116590" y="1640739"/>
                                </a:cubicBezTo>
                                <a:cubicBezTo>
                                  <a:pt x="79442" y="1452144"/>
                                  <a:pt x="84205" y="1257834"/>
                                  <a:pt x="129925" y="1072097"/>
                                </a:cubicBezTo>
                                <a:cubicBezTo>
                                  <a:pt x="152785" y="979704"/>
                                  <a:pt x="185170" y="889217"/>
                                  <a:pt x="228032" y="804444"/>
                                </a:cubicBezTo>
                                <a:cubicBezTo>
                                  <a:pt x="270895" y="719672"/>
                                  <a:pt x="322330" y="638709"/>
                                  <a:pt x="382337" y="565367"/>
                                </a:cubicBezTo>
                                <a:close/>
                                <a:moveTo>
                                  <a:pt x="2429260" y="494882"/>
                                </a:moveTo>
                                <a:cubicBezTo>
                                  <a:pt x="2431165" y="495834"/>
                                  <a:pt x="2433070" y="496787"/>
                                  <a:pt x="2434975" y="497739"/>
                                </a:cubicBezTo>
                                <a:cubicBezTo>
                                  <a:pt x="2436880" y="499644"/>
                                  <a:pt x="2439737" y="500597"/>
                                  <a:pt x="2441642" y="501549"/>
                                </a:cubicBezTo>
                                <a:cubicBezTo>
                                  <a:pt x="2451167" y="512027"/>
                                  <a:pt x="2459740" y="523457"/>
                                  <a:pt x="2468312" y="534887"/>
                                </a:cubicBezTo>
                                <a:cubicBezTo>
                                  <a:pt x="2476885" y="546317"/>
                                  <a:pt x="2486410" y="557747"/>
                                  <a:pt x="2494030" y="569177"/>
                                </a:cubicBezTo>
                                <a:cubicBezTo>
                                  <a:pt x="2504507" y="584417"/>
                                  <a:pt x="2515937" y="600609"/>
                                  <a:pt x="2526415" y="616802"/>
                                </a:cubicBezTo>
                                <a:cubicBezTo>
                                  <a:pt x="2539750" y="637757"/>
                                  <a:pt x="2553085" y="657759"/>
                                  <a:pt x="2564515" y="678714"/>
                                </a:cubicBezTo>
                                <a:lnTo>
                                  <a:pt x="2582612" y="711099"/>
                                </a:lnTo>
                                <a:lnTo>
                                  <a:pt x="2591185" y="727292"/>
                                </a:lnTo>
                                <a:lnTo>
                                  <a:pt x="2598805" y="743484"/>
                                </a:lnTo>
                                <a:cubicBezTo>
                                  <a:pt x="2597852" y="743484"/>
                                  <a:pt x="2597852" y="742532"/>
                                  <a:pt x="2596900" y="742532"/>
                                </a:cubicBezTo>
                                <a:cubicBezTo>
                                  <a:pt x="2591185" y="731102"/>
                                  <a:pt x="2585470" y="720624"/>
                                  <a:pt x="2578802" y="709194"/>
                                </a:cubicBezTo>
                                <a:lnTo>
                                  <a:pt x="2559752" y="675857"/>
                                </a:lnTo>
                                <a:cubicBezTo>
                                  <a:pt x="2546417" y="653949"/>
                                  <a:pt x="2533082" y="632042"/>
                                  <a:pt x="2518795" y="611087"/>
                                </a:cubicBezTo>
                                <a:lnTo>
                                  <a:pt x="2486410" y="566319"/>
                                </a:lnTo>
                                <a:cubicBezTo>
                                  <a:pt x="2477837" y="553937"/>
                                  <a:pt x="2468312" y="542507"/>
                                  <a:pt x="2458787" y="530124"/>
                                </a:cubicBezTo>
                                <a:lnTo>
                                  <a:pt x="2444500" y="512027"/>
                                </a:lnTo>
                                <a:close/>
                                <a:moveTo>
                                  <a:pt x="2280670" y="458687"/>
                                </a:moveTo>
                                <a:cubicBezTo>
                                  <a:pt x="2285432" y="460592"/>
                                  <a:pt x="2291147" y="462497"/>
                                  <a:pt x="2296862" y="465354"/>
                                </a:cubicBezTo>
                                <a:cubicBezTo>
                                  <a:pt x="2334010" y="502978"/>
                                  <a:pt x="2368538" y="542983"/>
                                  <a:pt x="2400566" y="585131"/>
                                </a:cubicBezTo>
                                <a:lnTo>
                                  <a:pt x="2444909" y="651438"/>
                                </a:lnTo>
                                <a:lnTo>
                                  <a:pt x="2442595" y="648234"/>
                                </a:lnTo>
                                <a:lnTo>
                                  <a:pt x="2418782" y="613944"/>
                                </a:lnTo>
                                <a:lnTo>
                                  <a:pt x="2393065" y="581559"/>
                                </a:lnTo>
                                <a:lnTo>
                                  <a:pt x="2379730" y="565367"/>
                                </a:lnTo>
                                <a:lnTo>
                                  <a:pt x="2366395" y="549174"/>
                                </a:lnTo>
                                <a:cubicBezTo>
                                  <a:pt x="2356870" y="538697"/>
                                  <a:pt x="2348297" y="528219"/>
                                  <a:pt x="2338772" y="517742"/>
                                </a:cubicBezTo>
                                <a:cubicBezTo>
                                  <a:pt x="2319722" y="497739"/>
                                  <a:pt x="2300672" y="477737"/>
                                  <a:pt x="2280670" y="458687"/>
                                </a:cubicBezTo>
                                <a:close/>
                                <a:moveTo>
                                  <a:pt x="1399608" y="153887"/>
                                </a:moveTo>
                                <a:cubicBezTo>
                                  <a:pt x="2072953" y="153887"/>
                                  <a:pt x="2618808" y="699741"/>
                                  <a:pt x="2618808" y="1373087"/>
                                </a:cubicBezTo>
                                <a:cubicBezTo>
                                  <a:pt x="2618808" y="1415171"/>
                                  <a:pt x="2616676" y="1456757"/>
                                  <a:pt x="2612513" y="1497743"/>
                                </a:cubicBezTo>
                                <a:lnTo>
                                  <a:pt x="2595954" y="1606243"/>
                                </a:lnTo>
                                <a:lnTo>
                                  <a:pt x="2598805" y="1612164"/>
                                </a:lnTo>
                                <a:cubicBezTo>
                                  <a:pt x="2606425" y="1630262"/>
                                  <a:pt x="2613092" y="1648359"/>
                                  <a:pt x="2620713" y="1667409"/>
                                </a:cubicBezTo>
                                <a:cubicBezTo>
                                  <a:pt x="2580707" y="1828382"/>
                                  <a:pt x="2507365" y="1979829"/>
                                  <a:pt x="2408305" y="2112227"/>
                                </a:cubicBezTo>
                                <a:cubicBezTo>
                                  <a:pt x="2309245" y="2244624"/>
                                  <a:pt x="2183515" y="2357019"/>
                                  <a:pt x="2041592" y="2439887"/>
                                </a:cubicBezTo>
                                <a:cubicBezTo>
                                  <a:pt x="1899670" y="2523707"/>
                                  <a:pt x="1741555" y="2577999"/>
                                  <a:pt x="1578677" y="2599907"/>
                                </a:cubicBezTo>
                                <a:cubicBezTo>
                                  <a:pt x="1415800" y="2621814"/>
                                  <a:pt x="1250065" y="2611337"/>
                                  <a:pt x="1091950" y="2569427"/>
                                </a:cubicBezTo>
                                <a:cubicBezTo>
                                  <a:pt x="933835" y="2527517"/>
                                  <a:pt x="785245" y="2453222"/>
                                  <a:pt x="656657" y="2353209"/>
                                </a:cubicBezTo>
                                <a:cubicBezTo>
                                  <a:pt x="528070" y="2253197"/>
                                  <a:pt x="419485" y="2128419"/>
                                  <a:pt x="339475" y="1987449"/>
                                </a:cubicBezTo>
                                <a:cubicBezTo>
                                  <a:pt x="259465" y="1846479"/>
                                  <a:pt x="208030" y="1689317"/>
                                  <a:pt x="188980" y="1529297"/>
                                </a:cubicBezTo>
                                <a:lnTo>
                                  <a:pt x="186849" y="1498705"/>
                                </a:lnTo>
                                <a:lnTo>
                                  <a:pt x="186703" y="1497743"/>
                                </a:lnTo>
                                <a:lnTo>
                                  <a:pt x="186492" y="1493576"/>
                                </a:lnTo>
                                <a:lnTo>
                                  <a:pt x="180586" y="1408776"/>
                                </a:lnTo>
                                <a:lnTo>
                                  <a:pt x="181167" y="1388115"/>
                                </a:lnTo>
                                <a:lnTo>
                                  <a:pt x="180408" y="1373087"/>
                                </a:lnTo>
                                <a:lnTo>
                                  <a:pt x="183073" y="1320311"/>
                                </a:lnTo>
                                <a:lnTo>
                                  <a:pt x="183979" y="1288077"/>
                                </a:lnTo>
                                <a:lnTo>
                                  <a:pt x="185178" y="1278633"/>
                                </a:lnTo>
                                <a:lnTo>
                                  <a:pt x="186703" y="1248431"/>
                                </a:lnTo>
                                <a:cubicBezTo>
                                  <a:pt x="249138" y="633642"/>
                                  <a:pt x="768346" y="153887"/>
                                  <a:pt x="1399608" y="153887"/>
                                </a:cubicBezTo>
                                <a:close/>
                                <a:moveTo>
                                  <a:pt x="823345" y="112930"/>
                                </a:moveTo>
                                <a:cubicBezTo>
                                  <a:pt x="776673" y="141505"/>
                                  <a:pt x="733810" y="172937"/>
                                  <a:pt x="690948" y="207227"/>
                                </a:cubicBezTo>
                                <a:cubicBezTo>
                                  <a:pt x="596650" y="265330"/>
                                  <a:pt x="509973" y="333910"/>
                                  <a:pt x="431868" y="411062"/>
                                </a:cubicBezTo>
                                <a:cubicBezTo>
                                  <a:pt x="354715" y="489167"/>
                                  <a:pt x="286135" y="575845"/>
                                  <a:pt x="228985" y="670142"/>
                                </a:cubicBezTo>
                                <a:cubicBezTo>
                                  <a:pt x="171835" y="765392"/>
                                  <a:pt x="127068" y="866357"/>
                                  <a:pt x="93730" y="971132"/>
                                </a:cubicBezTo>
                                <a:cubicBezTo>
                                  <a:pt x="62298" y="1075907"/>
                                  <a:pt x="42295" y="1185445"/>
                                  <a:pt x="35628" y="1294982"/>
                                </a:cubicBezTo>
                                <a:cubicBezTo>
                                  <a:pt x="28960" y="1404520"/>
                                  <a:pt x="35628" y="1515010"/>
                                  <a:pt x="55630" y="1623595"/>
                                </a:cubicBezTo>
                                <a:cubicBezTo>
                                  <a:pt x="59440" y="1651217"/>
                                  <a:pt x="67060" y="1677887"/>
                                  <a:pt x="72775" y="1704557"/>
                                </a:cubicBezTo>
                                <a:cubicBezTo>
                                  <a:pt x="75633" y="1717892"/>
                                  <a:pt x="79443" y="1731227"/>
                                  <a:pt x="83253" y="1744562"/>
                                </a:cubicBezTo>
                                <a:cubicBezTo>
                                  <a:pt x="87063" y="1757897"/>
                                  <a:pt x="90873" y="1771232"/>
                                  <a:pt x="94683" y="1784567"/>
                                </a:cubicBezTo>
                                <a:cubicBezTo>
                                  <a:pt x="111828" y="1836955"/>
                                  <a:pt x="130878" y="1889342"/>
                                  <a:pt x="153738" y="1938872"/>
                                </a:cubicBezTo>
                                <a:cubicBezTo>
                                  <a:pt x="176598" y="1989355"/>
                                  <a:pt x="203268" y="2036980"/>
                                  <a:pt x="230890" y="2084605"/>
                                </a:cubicBezTo>
                                <a:cubicBezTo>
                                  <a:pt x="260418" y="2131277"/>
                                  <a:pt x="290898" y="2176997"/>
                                  <a:pt x="325188" y="2219860"/>
                                </a:cubicBezTo>
                                <a:cubicBezTo>
                                  <a:pt x="358525" y="2263675"/>
                                  <a:pt x="396625" y="2304632"/>
                                  <a:pt x="434725" y="2343685"/>
                                </a:cubicBezTo>
                                <a:cubicBezTo>
                                  <a:pt x="474730" y="2381785"/>
                                  <a:pt x="514735" y="2418932"/>
                                  <a:pt x="558550" y="2452270"/>
                                </a:cubicBezTo>
                                <a:cubicBezTo>
                                  <a:pt x="601413" y="2486560"/>
                                  <a:pt x="647133" y="2517992"/>
                                  <a:pt x="693805" y="2546567"/>
                                </a:cubicBezTo>
                                <a:lnTo>
                                  <a:pt x="730000" y="2567522"/>
                                </a:lnTo>
                                <a:lnTo>
                                  <a:pt x="748098" y="2578000"/>
                                </a:lnTo>
                                <a:lnTo>
                                  <a:pt x="766195" y="2587525"/>
                                </a:lnTo>
                                <a:lnTo>
                                  <a:pt x="803343" y="2606575"/>
                                </a:lnTo>
                                <a:cubicBezTo>
                                  <a:pt x="815725" y="2612290"/>
                                  <a:pt x="828108" y="2618005"/>
                                  <a:pt x="840490" y="2623720"/>
                                </a:cubicBezTo>
                                <a:cubicBezTo>
                                  <a:pt x="890020" y="2647532"/>
                                  <a:pt x="942408" y="2665630"/>
                                  <a:pt x="994795" y="2682775"/>
                                </a:cubicBezTo>
                                <a:cubicBezTo>
                                  <a:pt x="1048135" y="2698967"/>
                                  <a:pt x="1101475" y="2712302"/>
                                  <a:pt x="1155768" y="2721827"/>
                                </a:cubicBezTo>
                                <a:cubicBezTo>
                                  <a:pt x="1371985" y="2761832"/>
                                  <a:pt x="1597728" y="2746592"/>
                                  <a:pt x="1808230" y="2681822"/>
                                </a:cubicBezTo>
                                <a:cubicBezTo>
                                  <a:pt x="1913005" y="2648485"/>
                                  <a:pt x="2013970" y="2602765"/>
                                  <a:pt x="2108268" y="2545615"/>
                                </a:cubicBezTo>
                                <a:cubicBezTo>
                                  <a:pt x="2202565" y="2487512"/>
                                  <a:pt x="2289243" y="2419885"/>
                                  <a:pt x="2367348" y="2341780"/>
                                </a:cubicBezTo>
                                <a:cubicBezTo>
                                  <a:pt x="2444500" y="2263675"/>
                                  <a:pt x="2513080" y="2176997"/>
                                  <a:pt x="2570230" y="2082700"/>
                                </a:cubicBezTo>
                                <a:cubicBezTo>
                                  <a:pt x="2627380" y="1988402"/>
                                  <a:pt x="2672148" y="1886485"/>
                                  <a:pt x="2705485" y="1781710"/>
                                </a:cubicBezTo>
                                <a:cubicBezTo>
                                  <a:pt x="2715963" y="1822667"/>
                                  <a:pt x="2725488" y="1865530"/>
                                  <a:pt x="2731203" y="1908392"/>
                                </a:cubicBezTo>
                                <a:cubicBezTo>
                                  <a:pt x="2720725" y="1936015"/>
                                  <a:pt x="2708343" y="1961732"/>
                                  <a:pt x="2695960" y="1988402"/>
                                </a:cubicBezTo>
                                <a:cubicBezTo>
                                  <a:pt x="2690245" y="2001737"/>
                                  <a:pt x="2682625" y="2014120"/>
                                  <a:pt x="2675958" y="2027455"/>
                                </a:cubicBezTo>
                                <a:cubicBezTo>
                                  <a:pt x="2668338" y="2039837"/>
                                  <a:pt x="2662623" y="2053172"/>
                                  <a:pt x="2655003" y="2065555"/>
                                </a:cubicBezTo>
                                <a:cubicBezTo>
                                  <a:pt x="2640715" y="2090320"/>
                                  <a:pt x="2626428" y="2116037"/>
                                  <a:pt x="2610235" y="2139850"/>
                                </a:cubicBezTo>
                                <a:lnTo>
                                  <a:pt x="2586423" y="2176045"/>
                                </a:lnTo>
                                <a:lnTo>
                                  <a:pt x="2560705" y="2211287"/>
                                </a:lnTo>
                                <a:cubicBezTo>
                                  <a:pt x="2492125" y="2305585"/>
                                  <a:pt x="2411163" y="2390357"/>
                                  <a:pt x="2322580" y="2464652"/>
                                </a:cubicBezTo>
                                <a:cubicBezTo>
                                  <a:pt x="2144463" y="2613242"/>
                                  <a:pt x="1929198" y="2718017"/>
                                  <a:pt x="1702503" y="2764690"/>
                                </a:cubicBezTo>
                                <a:cubicBezTo>
                                  <a:pt x="1589155" y="2788502"/>
                                  <a:pt x="1473903" y="2797075"/>
                                  <a:pt x="1358650" y="2793265"/>
                                </a:cubicBezTo>
                                <a:cubicBezTo>
                                  <a:pt x="1300548" y="2792312"/>
                                  <a:pt x="1243398" y="2785645"/>
                                  <a:pt x="1186248" y="2777072"/>
                                </a:cubicBezTo>
                                <a:cubicBezTo>
                                  <a:pt x="1171960" y="2775167"/>
                                  <a:pt x="1157673" y="2772310"/>
                                  <a:pt x="1143385" y="2769452"/>
                                </a:cubicBezTo>
                                <a:cubicBezTo>
                                  <a:pt x="1130050" y="2766595"/>
                                  <a:pt x="1115763" y="2764690"/>
                                  <a:pt x="1101475" y="2760880"/>
                                </a:cubicBezTo>
                                <a:cubicBezTo>
                                  <a:pt x="1072900" y="2753260"/>
                                  <a:pt x="1045278" y="2747545"/>
                                  <a:pt x="1017655" y="2738972"/>
                                </a:cubicBezTo>
                                <a:lnTo>
                                  <a:pt x="976698" y="2726590"/>
                                </a:lnTo>
                                <a:lnTo>
                                  <a:pt x="935740" y="2712302"/>
                                </a:lnTo>
                                <a:cubicBezTo>
                                  <a:pt x="908118" y="2702777"/>
                                  <a:pt x="881448" y="2691347"/>
                                  <a:pt x="854778" y="2680870"/>
                                </a:cubicBezTo>
                                <a:cubicBezTo>
                                  <a:pt x="841443" y="2675155"/>
                                  <a:pt x="829060" y="2668487"/>
                                  <a:pt x="815725" y="2662772"/>
                                </a:cubicBezTo>
                                <a:cubicBezTo>
                                  <a:pt x="802390" y="2656105"/>
                                  <a:pt x="789055" y="2650390"/>
                                  <a:pt x="776673" y="2643722"/>
                                </a:cubicBezTo>
                                <a:cubicBezTo>
                                  <a:pt x="750955" y="2630387"/>
                                  <a:pt x="725238" y="2618005"/>
                                  <a:pt x="700473" y="2602765"/>
                                </a:cubicBezTo>
                                <a:cubicBezTo>
                                  <a:pt x="688090" y="2595145"/>
                                  <a:pt x="675708" y="2588477"/>
                                  <a:pt x="663325" y="2580857"/>
                                </a:cubicBezTo>
                                <a:lnTo>
                                  <a:pt x="627130" y="2557045"/>
                                </a:lnTo>
                                <a:lnTo>
                                  <a:pt x="609033" y="2545615"/>
                                </a:lnTo>
                                <a:lnTo>
                                  <a:pt x="591888" y="2533232"/>
                                </a:lnTo>
                                <a:lnTo>
                                  <a:pt x="556645" y="2507515"/>
                                </a:lnTo>
                                <a:cubicBezTo>
                                  <a:pt x="510925" y="2472272"/>
                                  <a:pt x="467110" y="2435125"/>
                                  <a:pt x="426153" y="2395120"/>
                                </a:cubicBezTo>
                                <a:cubicBezTo>
                                  <a:pt x="384243" y="2355115"/>
                                  <a:pt x="346143" y="2312252"/>
                                  <a:pt x="309948" y="2268437"/>
                                </a:cubicBezTo>
                                <a:cubicBezTo>
                                  <a:pt x="274705" y="2223670"/>
                                  <a:pt x="240415" y="2176997"/>
                                  <a:pt x="210888" y="2128420"/>
                                </a:cubicBezTo>
                                <a:cubicBezTo>
                                  <a:pt x="195648" y="2104607"/>
                                  <a:pt x="182313" y="2078890"/>
                                  <a:pt x="168025" y="2054125"/>
                                </a:cubicBezTo>
                                <a:cubicBezTo>
                                  <a:pt x="160405" y="2041742"/>
                                  <a:pt x="154690" y="2028407"/>
                                  <a:pt x="148023" y="2016025"/>
                                </a:cubicBezTo>
                                <a:cubicBezTo>
                                  <a:pt x="141355" y="2003642"/>
                                  <a:pt x="134688" y="1991260"/>
                                  <a:pt x="128973" y="1977925"/>
                                </a:cubicBezTo>
                                <a:lnTo>
                                  <a:pt x="111828" y="1938872"/>
                                </a:lnTo>
                                <a:cubicBezTo>
                                  <a:pt x="108970" y="1932205"/>
                                  <a:pt x="106113" y="1925537"/>
                                  <a:pt x="103255" y="1918870"/>
                                </a:cubicBezTo>
                                <a:lnTo>
                                  <a:pt x="95635" y="1898867"/>
                                </a:lnTo>
                                <a:lnTo>
                                  <a:pt x="80395" y="1858862"/>
                                </a:lnTo>
                                <a:cubicBezTo>
                                  <a:pt x="75633" y="1845527"/>
                                  <a:pt x="71823" y="1831240"/>
                                  <a:pt x="67060" y="1817905"/>
                                </a:cubicBezTo>
                                <a:cubicBezTo>
                                  <a:pt x="57535" y="1791235"/>
                                  <a:pt x="50868" y="1763612"/>
                                  <a:pt x="43248" y="1735990"/>
                                </a:cubicBezTo>
                                <a:cubicBezTo>
                                  <a:pt x="39438" y="1721702"/>
                                  <a:pt x="36580" y="1708367"/>
                                  <a:pt x="33723" y="1694080"/>
                                </a:cubicBezTo>
                                <a:cubicBezTo>
                                  <a:pt x="30865" y="1679792"/>
                                  <a:pt x="28008" y="1666457"/>
                                  <a:pt x="25150" y="1652170"/>
                                </a:cubicBezTo>
                                <a:cubicBezTo>
                                  <a:pt x="14673" y="1595972"/>
                                  <a:pt x="6100" y="1539775"/>
                                  <a:pt x="3243" y="1482625"/>
                                </a:cubicBezTo>
                                <a:cubicBezTo>
                                  <a:pt x="-4377" y="1369277"/>
                                  <a:pt x="1338" y="1254977"/>
                                  <a:pt x="21340" y="1142582"/>
                                </a:cubicBezTo>
                                <a:lnTo>
                                  <a:pt x="28960" y="1100672"/>
                                </a:lnTo>
                                <a:cubicBezTo>
                                  <a:pt x="31818" y="1086385"/>
                                  <a:pt x="35628" y="1073050"/>
                                  <a:pt x="38485" y="1058762"/>
                                </a:cubicBezTo>
                                <a:cubicBezTo>
                                  <a:pt x="42295" y="1045427"/>
                                  <a:pt x="45153" y="1031140"/>
                                  <a:pt x="48963" y="1017805"/>
                                </a:cubicBezTo>
                                <a:lnTo>
                                  <a:pt x="61345" y="976847"/>
                                </a:lnTo>
                                <a:cubicBezTo>
                                  <a:pt x="63250" y="970180"/>
                                  <a:pt x="65155" y="963512"/>
                                  <a:pt x="67060" y="956845"/>
                                </a:cubicBezTo>
                                <a:lnTo>
                                  <a:pt x="73728" y="935890"/>
                                </a:lnTo>
                                <a:lnTo>
                                  <a:pt x="88015" y="895885"/>
                                </a:lnTo>
                                <a:cubicBezTo>
                                  <a:pt x="93730" y="882550"/>
                                  <a:pt x="98493" y="869215"/>
                                  <a:pt x="104208" y="855880"/>
                                </a:cubicBezTo>
                                <a:cubicBezTo>
                                  <a:pt x="108970" y="842545"/>
                                  <a:pt x="114685" y="829210"/>
                                  <a:pt x="120400" y="816827"/>
                                </a:cubicBezTo>
                                <a:cubicBezTo>
                                  <a:pt x="132783" y="791110"/>
                                  <a:pt x="144213" y="765392"/>
                                  <a:pt x="157548" y="740627"/>
                                </a:cubicBezTo>
                                <a:cubicBezTo>
                                  <a:pt x="164215" y="728245"/>
                                  <a:pt x="170883" y="715862"/>
                                  <a:pt x="177550" y="703480"/>
                                </a:cubicBezTo>
                                <a:lnTo>
                                  <a:pt x="199458" y="666332"/>
                                </a:lnTo>
                                <a:cubicBezTo>
                                  <a:pt x="207078" y="653950"/>
                                  <a:pt x="214698" y="641567"/>
                                  <a:pt x="222318" y="630137"/>
                                </a:cubicBezTo>
                                <a:lnTo>
                                  <a:pt x="245178" y="594895"/>
                                </a:lnTo>
                                <a:lnTo>
                                  <a:pt x="269943" y="560605"/>
                                </a:lnTo>
                                <a:cubicBezTo>
                                  <a:pt x="278515" y="548222"/>
                                  <a:pt x="287088" y="536792"/>
                                  <a:pt x="295660" y="526315"/>
                                </a:cubicBezTo>
                                <a:cubicBezTo>
                                  <a:pt x="365193" y="437732"/>
                                  <a:pt x="445203" y="356770"/>
                                  <a:pt x="533785" y="287237"/>
                                </a:cubicBezTo>
                                <a:cubicBezTo>
                                  <a:pt x="623320" y="217705"/>
                                  <a:pt x="720475" y="158650"/>
                                  <a:pt x="823345" y="112930"/>
                                </a:cubicBezTo>
                                <a:close/>
                                <a:moveTo>
                                  <a:pt x="1879668" y="109120"/>
                                </a:moveTo>
                                <a:cubicBezTo>
                                  <a:pt x="1896813" y="113882"/>
                                  <a:pt x="1914910" y="118645"/>
                                  <a:pt x="1932055" y="124360"/>
                                </a:cubicBezTo>
                                <a:lnTo>
                                  <a:pt x="1984443" y="142457"/>
                                </a:lnTo>
                                <a:cubicBezTo>
                                  <a:pt x="2144463" y="219610"/>
                                  <a:pt x="2288290" y="328195"/>
                                  <a:pt x="2406400" y="459640"/>
                                </a:cubicBezTo>
                                <a:lnTo>
                                  <a:pt x="2376873" y="432970"/>
                                </a:lnTo>
                                <a:cubicBezTo>
                                  <a:pt x="2366395" y="424397"/>
                                  <a:pt x="2356870" y="415825"/>
                                  <a:pt x="2346393" y="407252"/>
                                </a:cubicBezTo>
                                <a:cubicBezTo>
                                  <a:pt x="2213043" y="277712"/>
                                  <a:pt x="2053975" y="174842"/>
                                  <a:pt x="1879668" y="109120"/>
                                </a:cubicBezTo>
                                <a:close/>
                                <a:moveTo>
                                  <a:pt x="1596775" y="107215"/>
                                </a:moveTo>
                                <a:lnTo>
                                  <a:pt x="1618682" y="107215"/>
                                </a:lnTo>
                                <a:lnTo>
                                  <a:pt x="1658687" y="114835"/>
                                </a:lnTo>
                                <a:lnTo>
                                  <a:pt x="1698692" y="124360"/>
                                </a:lnTo>
                                <a:lnTo>
                                  <a:pt x="1718695" y="129122"/>
                                </a:lnTo>
                                <a:cubicBezTo>
                                  <a:pt x="1725362" y="131027"/>
                                  <a:pt x="1732030" y="132932"/>
                                  <a:pt x="1738697" y="134837"/>
                                </a:cubicBezTo>
                                <a:lnTo>
                                  <a:pt x="1777750" y="146267"/>
                                </a:lnTo>
                                <a:cubicBezTo>
                                  <a:pt x="1829185" y="163412"/>
                                  <a:pt x="1880620" y="182462"/>
                                  <a:pt x="1930150" y="206275"/>
                                </a:cubicBezTo>
                                <a:cubicBezTo>
                                  <a:pt x="2030162" y="251995"/>
                                  <a:pt x="2122555" y="312002"/>
                                  <a:pt x="2206375" y="381535"/>
                                </a:cubicBezTo>
                                <a:cubicBezTo>
                                  <a:pt x="2199707" y="377725"/>
                                  <a:pt x="2192087" y="374867"/>
                                  <a:pt x="2185420" y="371057"/>
                                </a:cubicBezTo>
                                <a:cubicBezTo>
                                  <a:pt x="2182562" y="369152"/>
                                  <a:pt x="2178752" y="367247"/>
                                  <a:pt x="2175895" y="365342"/>
                                </a:cubicBezTo>
                                <a:cubicBezTo>
                                  <a:pt x="1990157" y="222467"/>
                                  <a:pt x="1764415" y="131980"/>
                                  <a:pt x="1532005" y="108167"/>
                                </a:cubicBezTo>
                                <a:lnTo>
                                  <a:pt x="1574867" y="108167"/>
                                </a:lnTo>
                                <a:close/>
                                <a:moveTo>
                                  <a:pt x="1399607" y="81497"/>
                                </a:moveTo>
                                <a:lnTo>
                                  <a:pt x="1348172" y="89117"/>
                                </a:lnTo>
                                <a:lnTo>
                                  <a:pt x="1334837" y="91022"/>
                                </a:lnTo>
                                <a:lnTo>
                                  <a:pt x="1321502" y="93879"/>
                                </a:lnTo>
                                <a:lnTo>
                                  <a:pt x="1295785" y="99594"/>
                                </a:lnTo>
                                <a:cubicBezTo>
                                  <a:pt x="1142432" y="111977"/>
                                  <a:pt x="991937" y="151982"/>
                                  <a:pt x="853825" y="217704"/>
                                </a:cubicBezTo>
                                <a:cubicBezTo>
                                  <a:pt x="715712" y="282474"/>
                                  <a:pt x="589030" y="373914"/>
                                  <a:pt x="482350" y="483452"/>
                                </a:cubicBezTo>
                                <a:cubicBezTo>
                                  <a:pt x="525212" y="428207"/>
                                  <a:pt x="572837" y="375819"/>
                                  <a:pt x="626177" y="327242"/>
                                </a:cubicBezTo>
                                <a:cubicBezTo>
                                  <a:pt x="681422" y="286284"/>
                                  <a:pt x="741430" y="251042"/>
                                  <a:pt x="802390" y="219609"/>
                                </a:cubicBezTo>
                                <a:cubicBezTo>
                                  <a:pt x="833822" y="204369"/>
                                  <a:pt x="865255" y="190082"/>
                                  <a:pt x="896687" y="176747"/>
                                </a:cubicBezTo>
                                <a:lnTo>
                                  <a:pt x="945265" y="158649"/>
                                </a:lnTo>
                                <a:cubicBezTo>
                                  <a:pt x="960505" y="152934"/>
                                  <a:pt x="977650" y="148172"/>
                                  <a:pt x="993842" y="142457"/>
                                </a:cubicBezTo>
                                <a:cubicBezTo>
                                  <a:pt x="1059565" y="122454"/>
                                  <a:pt x="1127192" y="105309"/>
                                  <a:pt x="1194820" y="95784"/>
                                </a:cubicBezTo>
                                <a:cubicBezTo>
                                  <a:pt x="1262447" y="86259"/>
                                  <a:pt x="1331027" y="81497"/>
                                  <a:pt x="1399607" y="81497"/>
                                </a:cubicBezTo>
                                <a:close/>
                                <a:moveTo>
                                  <a:pt x="1362475" y="222"/>
                                </a:moveTo>
                                <a:cubicBezTo>
                                  <a:pt x="1504681" y="-2323"/>
                                  <a:pt x="1647020" y="16965"/>
                                  <a:pt x="1783465" y="57685"/>
                                </a:cubicBezTo>
                                <a:cubicBezTo>
                                  <a:pt x="1771083" y="55780"/>
                                  <a:pt x="1758700" y="53875"/>
                                  <a:pt x="1748223" y="51970"/>
                                </a:cubicBezTo>
                                <a:cubicBezTo>
                                  <a:pt x="1735840" y="50065"/>
                                  <a:pt x="1723458" y="49112"/>
                                  <a:pt x="1711075" y="48160"/>
                                </a:cubicBezTo>
                                <a:cubicBezTo>
                                  <a:pt x="1678690" y="39587"/>
                                  <a:pt x="1645353" y="33872"/>
                                  <a:pt x="1612015" y="28157"/>
                                </a:cubicBezTo>
                                <a:cubicBezTo>
                                  <a:pt x="1594870" y="26252"/>
                                  <a:pt x="1578678" y="23395"/>
                                  <a:pt x="1561533" y="21490"/>
                                </a:cubicBezTo>
                                <a:cubicBezTo>
                                  <a:pt x="1544388" y="19585"/>
                                  <a:pt x="1528195" y="17680"/>
                                  <a:pt x="1511050" y="16727"/>
                                </a:cubicBezTo>
                                <a:cubicBezTo>
                                  <a:pt x="1493905" y="15775"/>
                                  <a:pt x="1477713" y="12917"/>
                                  <a:pt x="1460568" y="12917"/>
                                </a:cubicBezTo>
                                <a:lnTo>
                                  <a:pt x="1410085" y="11012"/>
                                </a:lnTo>
                                <a:cubicBezTo>
                                  <a:pt x="1392940" y="11012"/>
                                  <a:pt x="1376748" y="11965"/>
                                  <a:pt x="1359603" y="11965"/>
                                </a:cubicBezTo>
                                <a:lnTo>
                                  <a:pt x="1333885" y="12917"/>
                                </a:lnTo>
                                <a:cubicBezTo>
                                  <a:pt x="1326265" y="13870"/>
                                  <a:pt x="1317693" y="13870"/>
                                  <a:pt x="1309120" y="14822"/>
                                </a:cubicBezTo>
                                <a:cubicBezTo>
                                  <a:pt x="1173865" y="22442"/>
                                  <a:pt x="1040515" y="51017"/>
                                  <a:pt x="913833" y="98642"/>
                                </a:cubicBezTo>
                                <a:cubicBezTo>
                                  <a:pt x="921453" y="94832"/>
                                  <a:pt x="927168" y="91975"/>
                                  <a:pt x="931930" y="89117"/>
                                </a:cubicBezTo>
                                <a:cubicBezTo>
                                  <a:pt x="936693" y="87212"/>
                                  <a:pt x="941455" y="84355"/>
                                  <a:pt x="946218" y="82450"/>
                                </a:cubicBezTo>
                                <a:cubicBezTo>
                                  <a:pt x="955743" y="77687"/>
                                  <a:pt x="965268" y="72925"/>
                                  <a:pt x="982413" y="66257"/>
                                </a:cubicBezTo>
                                <a:cubicBezTo>
                                  <a:pt x="990985" y="62447"/>
                                  <a:pt x="1001463" y="58637"/>
                                  <a:pt x="1013845" y="54827"/>
                                </a:cubicBezTo>
                                <a:cubicBezTo>
                                  <a:pt x="1026228" y="51017"/>
                                  <a:pt x="1041468" y="45302"/>
                                  <a:pt x="1060518" y="40540"/>
                                </a:cubicBezTo>
                                <a:cubicBezTo>
                                  <a:pt x="1079568" y="35777"/>
                                  <a:pt x="1101475" y="30062"/>
                                  <a:pt x="1128145" y="24347"/>
                                </a:cubicBezTo>
                                <a:cubicBezTo>
                                  <a:pt x="1141480" y="22442"/>
                                  <a:pt x="1155768" y="19585"/>
                                  <a:pt x="1171008" y="16727"/>
                                </a:cubicBezTo>
                                <a:cubicBezTo>
                                  <a:pt x="1178628" y="15775"/>
                                  <a:pt x="1186248" y="13870"/>
                                  <a:pt x="1194820" y="12917"/>
                                </a:cubicBezTo>
                                <a:cubicBezTo>
                                  <a:pt x="1202440" y="11965"/>
                                  <a:pt x="1211965" y="11012"/>
                                  <a:pt x="1220538" y="10060"/>
                                </a:cubicBezTo>
                                <a:cubicBezTo>
                                  <a:pt x="1267687" y="4345"/>
                                  <a:pt x="1315074" y="1071"/>
                                  <a:pt x="1362475" y="2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pic:pic xmlns:pic="http://schemas.openxmlformats.org/drawingml/2006/picture">
                        <pic:nvPicPr>
                          <pic:cNvPr id="16" name="Imagen 32" descr="Icono de correo electrónico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820" y="91440"/>
                            <a:ext cx="164465" cy="164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4058ED" id="Grupo 24" o:spid="_x0000_s1026" alt="icono de correo electrónico" style="position:absolute;margin-left:0;margin-top:502.7pt;width:26.65pt;height:27.25pt;z-index:251661312;mso-position-horizontal-relative:margin;mso-position-vertical-relative:page;mso-width-relative:margin;mso-height-relative:margin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">
                <v:shape id="Forma libre: Forma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<v:stroke joinstyle="miter"/>
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  <v:shape id="Imagen 32" o:spid="_x0000_s1028" type="#_x0000_t75" alt="Icono de correo electrónico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<v:imagedata r:id="rId16" o:title="Icono de correo electrónico"/>
                  <v:path arrowok="t"/>
                </v:shape>
                <w10:wrap type="square" anchorx="margin" anchory="page"/>
              </v:group>
            </w:pict>
          </mc:Fallback>
        </mc:AlternateContent>
      </w:r>
    </w:p>
    <w:p w:rsidR="00456F47" w:rsidRPr="00837295" w:rsidRDefault="00DF04C9" w:rsidP="00456F47">
      <w:pPr>
        <w:pStyle w:val="Textoindependiente"/>
        <w:rPr>
          <w:sz w:val="22"/>
          <w:lang w:val="es-ES_tradnl"/>
        </w:rPr>
      </w:pPr>
      <w:r>
        <w:rPr>
          <w:sz w:val="22"/>
          <w:lang w:val="es-ES_tradnl"/>
        </w:rPr>
        <w:t>santiago20_03@gmail.com</w:t>
      </w: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456F47" w:rsidP="00456F47">
      <w:pPr>
        <w:pStyle w:val="Textoindependiente"/>
        <w:rPr>
          <w:lang w:val="es-ES_tradnl"/>
        </w:rPr>
      </w:pPr>
    </w:p>
    <w:p w:rsidR="00456F47" w:rsidRDefault="00DF04C9" w:rsidP="00837295">
      <w:pPr>
        <w:pStyle w:val="Textoindependiente"/>
        <w:rPr>
          <w:sz w:val="48"/>
          <w:lang w:val="es-ES_tradnl"/>
        </w:rPr>
      </w:pPr>
      <w:r>
        <w:rPr>
          <w:sz w:val="48"/>
          <w:lang w:val="es-ES_tradnl"/>
        </w:rPr>
        <w:t>SANTIAGO BENJAMIN</w:t>
      </w:r>
    </w:p>
    <w:p w:rsidR="00DF04C9" w:rsidRPr="00837295" w:rsidRDefault="00DF04C9" w:rsidP="00837295">
      <w:pPr>
        <w:pStyle w:val="Textoindependiente"/>
        <w:rPr>
          <w:sz w:val="48"/>
          <w:lang w:val="es-ES_tradnl"/>
        </w:rPr>
      </w:pPr>
      <w:r>
        <w:rPr>
          <w:sz w:val="48"/>
          <w:lang w:val="es-ES_tradnl"/>
        </w:rPr>
        <w:t>IBARRA CHAVEZ</w:t>
      </w:r>
    </w:p>
    <w:p w:rsidR="00837295" w:rsidRDefault="00837295" w:rsidP="00456F47">
      <w:pPr>
        <w:pStyle w:val="Textoindependiente"/>
        <w:rPr>
          <w:lang w:val="es-ES_tradnl"/>
        </w:rPr>
      </w:pPr>
    </w:p>
    <w:p w:rsidR="00837295" w:rsidRDefault="00837295" w:rsidP="00456F47">
      <w:pPr>
        <w:pStyle w:val="Textoindependiente"/>
        <w:rPr>
          <w:lang w:val="es-ES_tradnl"/>
        </w:rPr>
      </w:pPr>
    </w:p>
    <w:p w:rsidR="00837295" w:rsidRDefault="00837295" w:rsidP="00456F47">
      <w:pPr>
        <w:pStyle w:val="Textoindependiente"/>
        <w:rPr>
          <w:lang w:val="es-ES_tradnl"/>
        </w:rPr>
      </w:pPr>
    </w:p>
    <w:p w:rsidR="00837295" w:rsidRDefault="00837295" w:rsidP="00456F47">
      <w:pPr>
        <w:pStyle w:val="Textoindependiente"/>
        <w:rPr>
          <w:b/>
          <w:sz w:val="24"/>
          <w:u w:val="single"/>
          <w:lang w:val="es-ES_tradnl"/>
        </w:rPr>
      </w:pPr>
      <w:r w:rsidRPr="00837295">
        <w:rPr>
          <w:b/>
          <w:sz w:val="24"/>
          <w:u w:val="single"/>
          <w:lang w:val="es-ES_tradnl"/>
        </w:rPr>
        <w:t>DESCRIPCIÓN</w:t>
      </w:r>
    </w:p>
    <w:p w:rsidR="00837295" w:rsidRPr="00851079" w:rsidRDefault="00837295" w:rsidP="00851079">
      <w:pPr>
        <w:pStyle w:val="Textoindependiente"/>
        <w:jc w:val="both"/>
        <w:rPr>
          <w:rFonts w:asciiTheme="minorHAnsi" w:hAnsiTheme="minorHAnsi"/>
          <w:sz w:val="22"/>
          <w:szCs w:val="22"/>
          <w:lang w:val="es-ES_tradnl"/>
        </w:rPr>
      </w:pPr>
    </w:p>
    <w:p w:rsidR="00851079" w:rsidRPr="00851079" w:rsidRDefault="00851079" w:rsidP="00851079">
      <w:pPr>
        <w:pStyle w:val="Textoindependiente"/>
        <w:jc w:val="both"/>
        <w:rPr>
          <w:rFonts w:asciiTheme="minorHAnsi" w:hAnsiTheme="minorHAnsi"/>
          <w:b/>
          <w:sz w:val="22"/>
          <w:szCs w:val="22"/>
          <w:u w:val="single"/>
          <w:lang w:val="es-ES_tradnl"/>
        </w:rPr>
      </w:pPr>
      <w:r w:rsidRPr="00851079">
        <w:rPr>
          <w:rFonts w:asciiTheme="minorHAnsi" w:hAnsiTheme="minorHAnsi" w:cs="Arial"/>
          <w:color w:val="222222"/>
          <w:sz w:val="22"/>
          <w:szCs w:val="22"/>
          <w:shd w:val="clear" w:color="auto" w:fill="FFFFFF"/>
        </w:rPr>
        <w:t xml:space="preserve">Me considero una persona </w:t>
      </w:r>
      <w:r w:rsidRPr="00851079">
        <w:rPr>
          <w:rFonts w:asciiTheme="minorHAnsi" w:hAnsiTheme="minorHAnsi" w:cs="Arial"/>
          <w:color w:val="222222"/>
          <w:sz w:val="22"/>
          <w:szCs w:val="22"/>
          <w:shd w:val="clear" w:color="auto" w:fill="FFFFFF"/>
        </w:rPr>
        <w:t xml:space="preserve">con una clara </w:t>
      </w:r>
      <w:r w:rsidRPr="00851079">
        <w:rPr>
          <w:rFonts w:asciiTheme="minorHAnsi" w:hAnsiTheme="minorHAnsi" w:cs="Arial"/>
          <w:color w:val="222222"/>
          <w:sz w:val="22"/>
          <w:szCs w:val="22"/>
          <w:shd w:val="clear" w:color="auto" w:fill="FFFFFF"/>
        </w:rPr>
        <w:t>orientación humanística. Abordo</w:t>
      </w:r>
      <w:r w:rsidRPr="00851079">
        <w:rPr>
          <w:rFonts w:asciiTheme="minorHAnsi" w:hAnsiTheme="minorHAnsi" w:cs="Arial"/>
          <w:color w:val="222222"/>
          <w:sz w:val="22"/>
          <w:szCs w:val="22"/>
          <w:shd w:val="clear" w:color="auto" w:fill="FFFFFF"/>
        </w:rPr>
        <w:t xml:space="preserve"> los procesos asociados a las rehabilitaciones física y mental y al desarrollo de un soporte social y cultural</w:t>
      </w:r>
      <w:r>
        <w:rPr>
          <w:rFonts w:asciiTheme="minorHAnsi" w:hAnsiTheme="minorHAnsi" w:cs="Arial"/>
          <w:color w:val="222222"/>
          <w:sz w:val="22"/>
          <w:szCs w:val="22"/>
          <w:shd w:val="clear" w:color="auto" w:fill="FFFFFF"/>
        </w:rPr>
        <w:t xml:space="preserve"> adecuado.</w:t>
      </w:r>
    </w:p>
    <w:p w:rsidR="00851079" w:rsidRDefault="00851079" w:rsidP="00456F47">
      <w:pPr>
        <w:pStyle w:val="Textoindependiente"/>
        <w:rPr>
          <w:b/>
          <w:sz w:val="24"/>
          <w:u w:val="single"/>
          <w:lang w:val="es-ES_tradnl"/>
        </w:rPr>
      </w:pPr>
    </w:p>
    <w:p w:rsidR="00456F47" w:rsidRPr="00837295" w:rsidRDefault="00837295" w:rsidP="00456F47">
      <w:pPr>
        <w:pStyle w:val="Textoindependiente"/>
        <w:rPr>
          <w:b/>
          <w:sz w:val="24"/>
          <w:u w:val="single"/>
          <w:lang w:val="es-ES_tradnl"/>
        </w:rPr>
      </w:pPr>
      <w:r w:rsidRPr="00837295">
        <w:rPr>
          <w:b/>
          <w:sz w:val="24"/>
          <w:u w:val="single"/>
          <w:lang w:val="es-ES_tradnl"/>
        </w:rPr>
        <w:t>EXPERIENCIA</w:t>
      </w:r>
    </w:p>
    <w:p w:rsidR="00837295" w:rsidRPr="00837295" w:rsidRDefault="00837295" w:rsidP="00456F47">
      <w:pPr>
        <w:pStyle w:val="Textoindependiente"/>
        <w:rPr>
          <w:b/>
          <w:sz w:val="28"/>
          <w:u w:val="single"/>
          <w:lang w:val="es-ES_tradnl"/>
        </w:rPr>
      </w:pPr>
    </w:p>
    <w:p w:rsidR="00851079" w:rsidRPr="00837295" w:rsidRDefault="00851079" w:rsidP="00851079">
      <w:pPr>
        <w:pStyle w:val="Textoindependiente"/>
        <w:rPr>
          <w:b/>
          <w:sz w:val="24"/>
          <w:lang w:val="es-ES_tradnl"/>
        </w:rPr>
      </w:pPr>
      <w:r>
        <w:rPr>
          <w:b/>
          <w:sz w:val="24"/>
          <w:lang w:val="es-ES_tradnl"/>
        </w:rPr>
        <w:t>Octubre 2015</w:t>
      </w:r>
      <w:r>
        <w:rPr>
          <w:b/>
          <w:sz w:val="24"/>
          <w:lang w:val="es-ES_tradnl"/>
        </w:rPr>
        <w:t xml:space="preserve"> </w:t>
      </w:r>
      <w:r w:rsidRPr="00837295">
        <w:rPr>
          <w:b/>
          <w:sz w:val="24"/>
          <w:lang w:val="es-ES_tradnl"/>
        </w:rPr>
        <w:t>-</w:t>
      </w:r>
      <w:r>
        <w:rPr>
          <w:b/>
          <w:sz w:val="24"/>
          <w:lang w:val="es-ES_tradnl"/>
        </w:rPr>
        <w:t xml:space="preserve">  Febrero 2017</w:t>
      </w:r>
    </w:p>
    <w:p w:rsidR="00851079" w:rsidRPr="00851079" w:rsidRDefault="00851079" w:rsidP="00456F47">
      <w:pPr>
        <w:pStyle w:val="Textoindependiente"/>
        <w:rPr>
          <w:lang w:val="es-ES_tradnl"/>
        </w:rPr>
      </w:pPr>
      <w:r>
        <w:rPr>
          <w:sz w:val="22"/>
          <w:lang w:val="es-ES_tradnl"/>
        </w:rPr>
        <w:t xml:space="preserve">Médico •  </w:t>
      </w:r>
      <w:r>
        <w:rPr>
          <w:sz w:val="22"/>
          <w:lang w:val="es-ES_tradnl"/>
        </w:rPr>
        <w:t>Hospital Privado Juan Pablo II</w:t>
      </w:r>
    </w:p>
    <w:p w:rsidR="00456F47" w:rsidRPr="00837295" w:rsidRDefault="00851079" w:rsidP="00456F47">
      <w:pPr>
        <w:pStyle w:val="Textoindependiente"/>
        <w:rPr>
          <w:b/>
          <w:sz w:val="24"/>
          <w:lang w:val="es-ES_tradnl"/>
        </w:rPr>
      </w:pPr>
      <w:r>
        <w:rPr>
          <w:b/>
          <w:sz w:val="24"/>
          <w:lang w:val="es-ES_tradnl"/>
        </w:rPr>
        <w:t>Marzo 2017</w:t>
      </w:r>
      <w:r w:rsidR="0050417F">
        <w:rPr>
          <w:b/>
          <w:sz w:val="24"/>
          <w:lang w:val="es-ES_tradnl"/>
        </w:rPr>
        <w:t xml:space="preserve"> </w:t>
      </w:r>
      <w:r w:rsidRPr="00837295">
        <w:rPr>
          <w:b/>
          <w:sz w:val="24"/>
          <w:lang w:val="es-ES_tradnl"/>
        </w:rPr>
        <w:t>-</w:t>
      </w:r>
      <w:r w:rsidR="0050417F">
        <w:rPr>
          <w:b/>
          <w:sz w:val="24"/>
          <w:lang w:val="es-ES_tradnl"/>
        </w:rPr>
        <w:t xml:space="preserve"> Abril 2019</w:t>
      </w:r>
    </w:p>
    <w:p w:rsidR="00456F47" w:rsidRPr="00456F47" w:rsidRDefault="0050417F" w:rsidP="00456F47">
      <w:pPr>
        <w:pStyle w:val="Textoindependiente"/>
        <w:rPr>
          <w:lang w:val="es-ES_tradnl"/>
        </w:rPr>
      </w:pPr>
      <w:r>
        <w:rPr>
          <w:sz w:val="22"/>
          <w:lang w:val="es-ES_tradnl"/>
        </w:rPr>
        <w:t xml:space="preserve">Médico • </w:t>
      </w:r>
      <w:r w:rsidR="00723B79">
        <w:rPr>
          <w:sz w:val="22"/>
          <w:lang w:val="es-ES_tradnl"/>
        </w:rPr>
        <w:t xml:space="preserve"> </w:t>
      </w:r>
      <w:r w:rsidR="00851079">
        <w:rPr>
          <w:sz w:val="22"/>
          <w:lang w:val="es-ES_tradnl"/>
        </w:rPr>
        <w:t>Hospital Regional Docente las Mercedes</w:t>
      </w:r>
    </w:p>
    <w:p w:rsidR="00456F47" w:rsidRPr="00837295" w:rsidRDefault="00851079" w:rsidP="00456F47">
      <w:pPr>
        <w:pStyle w:val="Textoindependiente"/>
        <w:rPr>
          <w:b/>
          <w:sz w:val="24"/>
          <w:lang w:val="es-ES_tradnl"/>
        </w:rPr>
      </w:pPr>
      <w:r>
        <w:rPr>
          <w:b/>
          <w:sz w:val="24"/>
          <w:lang w:val="es-ES_tradnl"/>
        </w:rPr>
        <w:t xml:space="preserve">Mayo 2019 </w:t>
      </w:r>
      <w:r w:rsidR="00456F47" w:rsidRPr="00837295">
        <w:rPr>
          <w:b/>
          <w:sz w:val="24"/>
          <w:lang w:val="es-ES_tradnl"/>
        </w:rPr>
        <w:t>-</w:t>
      </w:r>
      <w:r>
        <w:rPr>
          <w:b/>
          <w:sz w:val="24"/>
          <w:lang w:val="es-ES_tradnl"/>
        </w:rPr>
        <w:t xml:space="preserve"> Actualidad</w:t>
      </w:r>
    </w:p>
    <w:p w:rsidR="00456F47" w:rsidRPr="00456F47" w:rsidRDefault="00851079" w:rsidP="00456F47">
      <w:pPr>
        <w:pStyle w:val="Textoindependiente"/>
        <w:rPr>
          <w:lang w:val="es-ES_tradnl"/>
        </w:rPr>
      </w:pPr>
      <w:r>
        <w:rPr>
          <w:sz w:val="22"/>
          <w:lang w:val="es-ES_tradnl"/>
        </w:rPr>
        <w:t xml:space="preserve">Médico Clínico • </w:t>
      </w:r>
      <w:r>
        <w:rPr>
          <w:sz w:val="22"/>
          <w:lang w:val="es-ES_tradnl"/>
        </w:rPr>
        <w:t xml:space="preserve">Hospital </w:t>
      </w:r>
      <w:r w:rsidRPr="00AB6865">
        <w:rPr>
          <w:sz w:val="22"/>
          <w:lang w:val="es-ES_tradnl"/>
        </w:rPr>
        <w:t>Luis Heysen Incháustegui</w:t>
      </w:r>
    </w:p>
    <w:p w:rsidR="00456F47" w:rsidRDefault="00456F47" w:rsidP="00456F47">
      <w:pPr>
        <w:pStyle w:val="Textoindependiente"/>
        <w:rPr>
          <w:lang w:val="es-ES_tradnl"/>
        </w:rPr>
      </w:pPr>
    </w:p>
    <w:p w:rsidR="00837295" w:rsidRPr="00456F47" w:rsidRDefault="00837295" w:rsidP="00456F47">
      <w:pPr>
        <w:pStyle w:val="Textoindependiente"/>
        <w:rPr>
          <w:lang w:val="es-ES_tradnl"/>
        </w:rPr>
      </w:pPr>
    </w:p>
    <w:p w:rsidR="00456F47" w:rsidRPr="00837295" w:rsidRDefault="00837295" w:rsidP="00456F47">
      <w:pPr>
        <w:pStyle w:val="Textoindependiente"/>
        <w:rPr>
          <w:b/>
          <w:sz w:val="24"/>
          <w:u w:val="single"/>
          <w:lang w:val="es-ES_tradnl"/>
        </w:rPr>
      </w:pPr>
      <w:r w:rsidRPr="00837295">
        <w:rPr>
          <w:b/>
          <w:sz w:val="24"/>
          <w:u w:val="single"/>
          <w:lang w:val="es-ES_tradnl"/>
        </w:rPr>
        <w:t>FORMACIÓN</w:t>
      </w:r>
    </w:p>
    <w:p w:rsidR="00837295" w:rsidRPr="00837295" w:rsidRDefault="00837295" w:rsidP="00456F47">
      <w:pPr>
        <w:pStyle w:val="Textoindependiente"/>
        <w:rPr>
          <w:b/>
          <w:u w:val="single"/>
          <w:lang w:val="es-ES_tradnl"/>
        </w:rPr>
      </w:pPr>
    </w:p>
    <w:p w:rsidR="00DF04C9" w:rsidRDefault="00DF04C9" w:rsidP="00456F47">
      <w:pPr>
        <w:pStyle w:val="Textoindependiente"/>
        <w:rPr>
          <w:sz w:val="24"/>
          <w:lang w:val="es-ES_tradnl"/>
        </w:rPr>
      </w:pPr>
      <w:r>
        <w:rPr>
          <w:sz w:val="24"/>
          <w:lang w:val="es-ES_tradnl"/>
        </w:rPr>
        <w:t>Licenciado en Medicina Clínica.</w:t>
      </w:r>
    </w:p>
    <w:p w:rsidR="00456F47" w:rsidRPr="00DF04C9" w:rsidRDefault="00DF04C9" w:rsidP="00456F47">
      <w:pPr>
        <w:pStyle w:val="Textoindependiente"/>
        <w:rPr>
          <w:sz w:val="24"/>
          <w:lang w:val="es-ES_tradnl"/>
        </w:rPr>
      </w:pPr>
      <w:r w:rsidRPr="00DF04C9">
        <w:rPr>
          <w:sz w:val="24"/>
          <w:lang w:val="es-ES_tradnl"/>
        </w:rPr>
        <w:t>Universidad Católica Santo Toribio de Mogrovejo</w:t>
      </w:r>
      <w:r w:rsidR="00851079">
        <w:rPr>
          <w:sz w:val="24"/>
          <w:lang w:val="es-ES_tradnl"/>
        </w:rPr>
        <w:t>.</w:t>
      </w:r>
    </w:p>
    <w:p w:rsidR="00837295" w:rsidRDefault="00837295" w:rsidP="00456F47">
      <w:pPr>
        <w:pStyle w:val="Textoindependiente"/>
        <w:rPr>
          <w:sz w:val="24"/>
          <w:lang w:val="es-ES_tradnl"/>
        </w:rPr>
      </w:pPr>
    </w:p>
    <w:p w:rsidR="00837295" w:rsidRDefault="00837295" w:rsidP="00456F47">
      <w:pPr>
        <w:pStyle w:val="Textoindependiente"/>
        <w:rPr>
          <w:b/>
          <w:sz w:val="24"/>
          <w:u w:val="single"/>
          <w:lang w:val="es-ES_tradnl"/>
        </w:rPr>
      </w:pPr>
      <w:r w:rsidRPr="00837295">
        <w:rPr>
          <w:b/>
          <w:sz w:val="24"/>
          <w:u w:val="single"/>
          <w:lang w:val="es-ES_tradnl"/>
        </w:rPr>
        <w:t>ESPECIALIDAD</w:t>
      </w:r>
    </w:p>
    <w:p w:rsidR="00837295" w:rsidRDefault="00837295" w:rsidP="00456F47">
      <w:pPr>
        <w:pStyle w:val="Textoindependiente"/>
        <w:rPr>
          <w:b/>
          <w:sz w:val="24"/>
          <w:u w:val="single"/>
          <w:lang w:val="es-ES_tradnl"/>
        </w:rPr>
      </w:pPr>
    </w:p>
    <w:p w:rsidR="00DF04C9" w:rsidRPr="00DF04C9" w:rsidRDefault="00DF04C9" w:rsidP="00456F47">
      <w:pPr>
        <w:pStyle w:val="Textoindependiente"/>
        <w:rPr>
          <w:sz w:val="24"/>
          <w:lang w:val="es-ES_tradnl"/>
        </w:rPr>
      </w:pPr>
      <w:r w:rsidRPr="00DF04C9">
        <w:rPr>
          <w:sz w:val="24"/>
          <w:lang w:val="es-ES_tradnl"/>
        </w:rPr>
        <w:t>Medicina Clínica.</w:t>
      </w:r>
    </w:p>
    <w:p w:rsidR="00837295" w:rsidRPr="00837295" w:rsidRDefault="00837295" w:rsidP="00456F47">
      <w:pPr>
        <w:pStyle w:val="Textoindependiente"/>
        <w:rPr>
          <w:b/>
          <w:sz w:val="24"/>
          <w:u w:val="single"/>
          <w:lang w:val="es-ES_tradnl"/>
        </w:rPr>
      </w:pPr>
    </w:p>
    <w:p w:rsidR="00837295" w:rsidRPr="00837295" w:rsidRDefault="00837295" w:rsidP="00456F47">
      <w:pPr>
        <w:pStyle w:val="Textoindependiente"/>
        <w:rPr>
          <w:b/>
          <w:sz w:val="24"/>
          <w:u w:val="single"/>
          <w:lang w:val="es-ES_tradnl"/>
        </w:rPr>
      </w:pPr>
      <w:r w:rsidRPr="00837295">
        <w:rPr>
          <w:b/>
          <w:sz w:val="24"/>
          <w:u w:val="single"/>
          <w:lang w:val="es-ES_tradnl"/>
        </w:rPr>
        <w:t>CENTRO DE TRABAJO</w:t>
      </w:r>
    </w:p>
    <w:p w:rsidR="00837295" w:rsidRPr="00456F47" w:rsidRDefault="00837295" w:rsidP="00456F47">
      <w:pPr>
        <w:pStyle w:val="Textoindependiente"/>
        <w:rPr>
          <w:lang w:val="es-ES_tradnl"/>
        </w:rPr>
      </w:pPr>
    </w:p>
    <w:p w:rsidR="00456F47" w:rsidRPr="00837295" w:rsidRDefault="00AB6865" w:rsidP="00456F47">
      <w:pPr>
        <w:pStyle w:val="Textoindependiente"/>
        <w:rPr>
          <w:sz w:val="22"/>
          <w:lang w:val="es-ES_tradnl"/>
        </w:rPr>
      </w:pPr>
      <w:r>
        <w:rPr>
          <w:sz w:val="22"/>
          <w:lang w:val="es-ES_tradnl"/>
        </w:rPr>
        <w:t xml:space="preserve">Hospital </w:t>
      </w:r>
      <w:r w:rsidRPr="00AB6865">
        <w:rPr>
          <w:sz w:val="22"/>
          <w:lang w:val="es-ES_tradnl"/>
        </w:rPr>
        <w:t>Luis Heysen Incháustegui</w:t>
      </w:r>
      <w:r>
        <w:rPr>
          <w:sz w:val="22"/>
          <w:lang w:val="es-ES_tradnl"/>
        </w:rPr>
        <w:t xml:space="preserve"> - Lambayeque</w:t>
      </w:r>
    </w:p>
    <w:p w:rsidR="00456F47" w:rsidRPr="00456F47" w:rsidRDefault="00456F47" w:rsidP="00456F47">
      <w:pPr>
        <w:pStyle w:val="Textoindependiente"/>
        <w:rPr>
          <w:lang w:val="es-ES_tradnl"/>
        </w:rPr>
      </w:pPr>
    </w:p>
    <w:p w:rsidR="00456F47" w:rsidRPr="00456F47" w:rsidRDefault="00456F47" w:rsidP="00456F47">
      <w:pPr>
        <w:pStyle w:val="Textoindependiente"/>
        <w:rPr>
          <w:lang w:val="es-ES_tradnl"/>
        </w:rPr>
      </w:pPr>
    </w:p>
    <w:p w:rsidR="00456F47" w:rsidRPr="00456F47" w:rsidRDefault="00456F47" w:rsidP="00456F47">
      <w:pPr>
        <w:pStyle w:val="Textoindependiente"/>
        <w:rPr>
          <w:lang w:val="es-ES_tradnl"/>
        </w:rPr>
      </w:pPr>
    </w:p>
    <w:p w:rsidR="00456F47" w:rsidRPr="00456F47" w:rsidRDefault="00456F47" w:rsidP="00456F47">
      <w:pPr>
        <w:pStyle w:val="Textoindependiente"/>
        <w:rPr>
          <w:lang w:val="es-ES_tradnl"/>
        </w:rPr>
      </w:pPr>
    </w:p>
    <w:p w:rsidR="00456F47" w:rsidRPr="00456F47" w:rsidRDefault="00456F47" w:rsidP="00456F47">
      <w:pPr>
        <w:pStyle w:val="Textoindependiente"/>
        <w:rPr>
          <w:lang w:val="es-ES_tradnl"/>
        </w:rPr>
      </w:pPr>
    </w:p>
    <w:p w:rsidR="00456F47" w:rsidRPr="00456F47" w:rsidRDefault="00456F47" w:rsidP="00456F47">
      <w:pPr>
        <w:pStyle w:val="Textoindependiente"/>
        <w:rPr>
          <w:lang w:val="es-ES_tradnl"/>
        </w:rPr>
      </w:pPr>
    </w:p>
    <w:p w:rsidR="00456F47" w:rsidRPr="00456F47" w:rsidRDefault="00456F47" w:rsidP="00456F47">
      <w:pPr>
        <w:pStyle w:val="Textoindependiente"/>
        <w:rPr>
          <w:lang w:val="es-ES_tradnl"/>
        </w:rPr>
      </w:pPr>
    </w:p>
    <w:p w:rsidR="007F5B63" w:rsidRDefault="007F5B63" w:rsidP="006D79A8">
      <w:pPr>
        <w:pStyle w:val="Textoindependiente"/>
        <w:rPr>
          <w:lang w:val="es-ES_tradnl"/>
        </w:rPr>
      </w:pPr>
    </w:p>
    <w:p w:rsidR="00456F47" w:rsidRDefault="00456F47" w:rsidP="006D79A8">
      <w:pPr>
        <w:pStyle w:val="Textoindependiente"/>
        <w:rPr>
          <w:lang w:val="es-ES_tradnl"/>
        </w:rPr>
      </w:pPr>
    </w:p>
    <w:p w:rsidR="00456F47" w:rsidRDefault="00456F47" w:rsidP="006D79A8">
      <w:pPr>
        <w:pStyle w:val="Textoindependiente"/>
        <w:rPr>
          <w:lang w:val="es-ES_tradnl"/>
        </w:rPr>
      </w:pPr>
      <w:bookmarkStart w:id="0" w:name="_GoBack"/>
      <w:bookmarkEnd w:id="0"/>
    </w:p>
    <w:sectPr w:rsidR="00456F47" w:rsidSect="00456F47">
      <w:headerReference w:type="default" r:id="rId17"/>
      <w:type w:val="continuous"/>
      <w:pgSz w:w="11906" w:h="16838" w:code="9"/>
      <w:pgMar w:top="2302" w:right="794" w:bottom="1140" w:left="1140" w:header="720" w:footer="1871" w:gutter="0"/>
      <w:cols w:num="2"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2B18" w:rsidRDefault="00832B18" w:rsidP="00590471">
      <w:r>
        <w:separator/>
      </w:r>
    </w:p>
  </w:endnote>
  <w:endnote w:type="continuationSeparator" w:id="0">
    <w:p w:rsidR="00832B18" w:rsidRDefault="00832B18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2B18" w:rsidRDefault="00832B18" w:rsidP="00590471">
      <w:r>
        <w:separator/>
      </w:r>
    </w:p>
  </w:footnote>
  <w:footnote w:type="continuationSeparator" w:id="0">
    <w:p w:rsidR="00832B18" w:rsidRDefault="00832B18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Pr="00665F95" w:rsidRDefault="00310F17" w:rsidP="00060042">
    <w:pPr>
      <w:pStyle w:val="Textoindependiente"/>
    </w:pPr>
    <w:r w:rsidRPr="00CA16E3"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xmlns:w16se="http://schemas.microsoft.com/office/word/2015/wordml/symex" xmlns:cx1="http://schemas.microsoft.com/office/drawing/2015/9/8/chartex" xmlns:cx="http://schemas.microsoft.com/office/drawing/2014/chartex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9D003E3" id="Grupo 26" o:spid="_x0000_s1026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rZ94YNTNQJJocy6wc&#10;SwisblSOZTbvCpuVYwmBp4HaRJNjmZVjCYGngSLR5Fjmy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UZxzHMss3IsIfA00CiOybHMyrGEwNNAkWhyLLNyLCGwNFCOZTY5llnP&#10;sYTA00CRaHIss94VFgJPA0WiybHMyrGEwNNAkWhyLLNyLCHwNFAkmhzLohxLCBwNFuVYQuBlILPz&#10;YnIsi3IsIfA0kNl5MTmWRc+xhMDTQGbnxeRYFiiVcg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">
              <v:group id="Grupo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orma libre: Forma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upo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E2487ECA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F160F61"/>
    <w:multiLevelType w:val="multilevel"/>
    <w:tmpl w:val="6C5CA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5"/>
  </w:num>
  <w:num w:numId="5">
    <w:abstractNumId w:val="13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4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FD0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51E1A"/>
    <w:rsid w:val="00276026"/>
    <w:rsid w:val="002B4549"/>
    <w:rsid w:val="00310CE2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56F47"/>
    <w:rsid w:val="004E158A"/>
    <w:rsid w:val="0050417F"/>
    <w:rsid w:val="00565C77"/>
    <w:rsid w:val="0056708E"/>
    <w:rsid w:val="00575880"/>
    <w:rsid w:val="005801E5"/>
    <w:rsid w:val="00590471"/>
    <w:rsid w:val="005D01FA"/>
    <w:rsid w:val="00614B4D"/>
    <w:rsid w:val="00653E17"/>
    <w:rsid w:val="00665F95"/>
    <w:rsid w:val="006A08E8"/>
    <w:rsid w:val="006D79A8"/>
    <w:rsid w:val="0072353B"/>
    <w:rsid w:val="00723B79"/>
    <w:rsid w:val="007575B6"/>
    <w:rsid w:val="007721CF"/>
    <w:rsid w:val="007B3C81"/>
    <w:rsid w:val="007D67CA"/>
    <w:rsid w:val="007E668F"/>
    <w:rsid w:val="007F5B63"/>
    <w:rsid w:val="00803A0A"/>
    <w:rsid w:val="00832B18"/>
    <w:rsid w:val="00837295"/>
    <w:rsid w:val="00846CB9"/>
    <w:rsid w:val="0085107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B6865"/>
    <w:rsid w:val="00AC6C7E"/>
    <w:rsid w:val="00AF6FD0"/>
    <w:rsid w:val="00B4158A"/>
    <w:rsid w:val="00B6466C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C3F0A"/>
    <w:rsid w:val="00DF04C9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Textoindependiente"/>
    <w:next w:val="Normal"/>
    <w:link w:val="Puest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PuestoCar">
    <w:name w:val="Puesto Car"/>
    <w:basedOn w:val="Fuentedeprrafopredeter"/>
    <w:link w:val="Puest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tion">
    <w:name w:val="Mention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2C567A" w:themeColor="accent1"/>
        <w:bottom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0072C7" w:themeColor="accent2"/>
        <w:bottom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0D1D51" w:themeColor="accent3"/>
        <w:bottom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666666" w:themeColor="accent4"/>
        <w:bottom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3C76A6" w:themeColor="accent5"/>
        <w:bottom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1E44BC" w:themeColor="accent6"/>
        <w:bottom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CA16E3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1clara">
    <w:name w:val="Grid Table 1 Light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660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rmen\AppData\Roaming\Microsoft\Plantillas\Curr&#237;culum%20v&#237;tae%20con%20esferas%20azules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</Template>
  <TotalTime>0</TotalTime>
  <Pages>1</Pages>
  <Words>122</Words>
  <Characters>676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2020-10-25T21:33:00Z</dcterms:created>
  <dcterms:modified xsi:type="dcterms:W3CDTF">2020-10-25T21:52:00Z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