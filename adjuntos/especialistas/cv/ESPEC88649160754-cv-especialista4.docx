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226C5B" w14:textId="3D62A1C1" w:rsidR="00456F47" w:rsidRDefault="00185452" w:rsidP="00456F47">
      <w:pPr>
        <w:pStyle w:val="Textoindependiente"/>
        <w:rPr>
          <w:lang w:val="es-ES_tradnl"/>
        </w:rPr>
      </w:pPr>
      <w:r>
        <w:rPr>
          <w:noProof/>
          <w:lang w:eastAsia="es-ES"/>
        </w:rPr>
        <w:drawing>
          <wp:anchor distT="0" distB="0" distL="114300" distR="114300" simplePos="0" relativeHeight="251664384" behindDoc="0" locked="0" layoutInCell="1" allowOverlap="1" wp14:anchorId="40755419" wp14:editId="57FF64AC">
            <wp:simplePos x="0" y="0"/>
            <wp:positionH relativeFrom="column">
              <wp:posOffset>-419100</wp:posOffset>
            </wp:positionH>
            <wp:positionV relativeFrom="margin">
              <wp:posOffset>138430</wp:posOffset>
            </wp:positionV>
            <wp:extent cx="1571625" cy="1552575"/>
            <wp:effectExtent l="57150" t="57150" r="47625" b="866775"/>
            <wp:wrapSquare wrapText="bothSides"/>
            <wp:docPr id="2" name="Imagen 2" descr="Ainhoa Plata Psicóloga (@Ainhoa_Plata) | Twi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nhoa Plata Psicóloga (@Ainhoa_Plata) | Twitter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833"/>
                    <a:stretch/>
                  </pic:blipFill>
                  <pic:spPr bwMode="auto">
                    <a:xfrm>
                      <a:off x="0" y="0"/>
                      <a:ext cx="1571625" cy="1552575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6F47">
        <w:rPr>
          <w:lang w:val="es-ES_tradnl"/>
        </w:rPr>
        <w:tab/>
      </w:r>
    </w:p>
    <w:p w14:paraId="47A3D3CC" w14:textId="4CB45661" w:rsidR="00456F47" w:rsidRDefault="00456F47" w:rsidP="00456F47">
      <w:pPr>
        <w:pStyle w:val="Textoindependiente"/>
        <w:rPr>
          <w:lang w:val="es-ES_tradnl"/>
        </w:rPr>
      </w:pPr>
    </w:p>
    <w:p w14:paraId="730112CC" w14:textId="62C670B0" w:rsidR="00456F47" w:rsidRDefault="00456F47" w:rsidP="00456F47">
      <w:pPr>
        <w:pStyle w:val="Textoindependiente"/>
        <w:rPr>
          <w:lang w:val="es-ES_tradnl"/>
        </w:rPr>
      </w:pPr>
    </w:p>
    <w:p w14:paraId="0B3B0636" w14:textId="0FDAC039" w:rsidR="00456F47" w:rsidRDefault="00456F47" w:rsidP="00456F47">
      <w:pPr>
        <w:pStyle w:val="Textoindependiente"/>
        <w:rPr>
          <w:lang w:val="es-ES_tradnl"/>
        </w:rPr>
      </w:pPr>
    </w:p>
    <w:p w14:paraId="726A00E2" w14:textId="006629D6" w:rsidR="00456F47" w:rsidRDefault="00456F47" w:rsidP="00456F47">
      <w:pPr>
        <w:pStyle w:val="Textoindependiente"/>
        <w:rPr>
          <w:lang w:val="es-ES_tradnl"/>
        </w:rPr>
      </w:pPr>
    </w:p>
    <w:p w14:paraId="67B0D1F0" w14:textId="532DF42D" w:rsidR="00456F47" w:rsidRDefault="00EF597B" w:rsidP="00456F47">
      <w:pPr>
        <w:pStyle w:val="Textoindependiente"/>
        <w:rPr>
          <w:lang w:val="es-ES_tradnl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9F524A" wp14:editId="3B0A595D">
                <wp:simplePos x="0" y="0"/>
                <wp:positionH relativeFrom="column">
                  <wp:posOffset>3162300</wp:posOffset>
                </wp:positionH>
                <wp:positionV relativeFrom="paragraph">
                  <wp:posOffset>191770</wp:posOffset>
                </wp:positionV>
                <wp:extent cx="3467100" cy="0"/>
                <wp:effectExtent l="0" t="0" r="0" b="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671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752F13C3" id="Conector recto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pt,15.1pt" to="522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" strokecolor="#3c76a6 [3208]" strokeweight="1.5pt">
                <v:stroke joinstyle="miter"/>
              </v:line>
            </w:pict>
          </mc:Fallback>
        </mc:AlternateContent>
      </w:r>
    </w:p>
    <w:p w14:paraId="0572DD80" w14:textId="2B6ECC13" w:rsidR="00456F47" w:rsidRDefault="00456F47" w:rsidP="00456F47">
      <w:pPr>
        <w:pStyle w:val="Textoindependiente"/>
        <w:rPr>
          <w:lang w:val="es-ES_tradnl"/>
        </w:rPr>
      </w:pPr>
    </w:p>
    <w:p w14:paraId="22A82DE6" w14:textId="2E6426B7" w:rsidR="00456F47" w:rsidRDefault="00456F47" w:rsidP="00456F47">
      <w:pPr>
        <w:pStyle w:val="Textoindependiente"/>
        <w:rPr>
          <w:lang w:val="es-ES_tradnl"/>
        </w:rPr>
      </w:pPr>
    </w:p>
    <w:p w14:paraId="28F5A573" w14:textId="77777777" w:rsidR="00456F47" w:rsidRDefault="00456F47" w:rsidP="00456F47">
      <w:pPr>
        <w:pStyle w:val="Textoindependiente"/>
        <w:rPr>
          <w:lang w:val="es-ES_tradnl"/>
        </w:rPr>
      </w:pPr>
    </w:p>
    <w:p w14:paraId="72D8FEE5" w14:textId="77777777" w:rsidR="00456F47" w:rsidRDefault="00456F47" w:rsidP="00456F47">
      <w:pPr>
        <w:pStyle w:val="Textoindependiente"/>
        <w:rPr>
          <w:lang w:val="es-ES_tradnl"/>
        </w:rPr>
      </w:pPr>
    </w:p>
    <w:p w14:paraId="09B79A65" w14:textId="77777777" w:rsidR="00456F47" w:rsidRDefault="00456F47" w:rsidP="00456F47">
      <w:pPr>
        <w:pStyle w:val="Textoindependiente"/>
        <w:rPr>
          <w:lang w:val="es-ES_tradnl"/>
        </w:rPr>
      </w:pPr>
    </w:p>
    <w:p w14:paraId="63AACA43" w14:textId="77777777" w:rsidR="00456F47" w:rsidRDefault="00456F47" w:rsidP="00456F47">
      <w:pPr>
        <w:pStyle w:val="Textoindependiente"/>
        <w:rPr>
          <w:lang w:val="es-ES_tradnl"/>
        </w:rPr>
      </w:pPr>
    </w:p>
    <w:p w14:paraId="2A1E67AC" w14:textId="77777777" w:rsidR="00456F47" w:rsidRDefault="00456F47" w:rsidP="00456F47">
      <w:pPr>
        <w:pStyle w:val="Textoindependiente"/>
        <w:rPr>
          <w:lang w:val="es-ES_tradnl"/>
        </w:rPr>
      </w:pPr>
    </w:p>
    <w:p w14:paraId="6B7C0A92" w14:textId="77777777" w:rsidR="00456F47" w:rsidRDefault="00456F47" w:rsidP="00456F47">
      <w:pPr>
        <w:pStyle w:val="Textoindependiente"/>
        <w:rPr>
          <w:lang w:val="es-ES_tradnl"/>
        </w:rPr>
      </w:pPr>
    </w:p>
    <w:p w14:paraId="10AE821F" w14:textId="77777777" w:rsidR="00456F47" w:rsidRDefault="00456F47" w:rsidP="00456F47">
      <w:pPr>
        <w:pStyle w:val="Textoindependiente"/>
        <w:rPr>
          <w:lang w:val="es-ES_tradnl"/>
        </w:rPr>
      </w:pPr>
    </w:p>
    <w:p w14:paraId="11C29523" w14:textId="77777777" w:rsidR="00456F47" w:rsidRDefault="00456F47" w:rsidP="00456F47">
      <w:pPr>
        <w:pStyle w:val="Textoindependiente"/>
        <w:rPr>
          <w:lang w:val="es-ES_tradnl"/>
        </w:rPr>
      </w:pPr>
    </w:p>
    <w:p w14:paraId="70E02A31" w14:textId="77777777" w:rsidR="00456F47" w:rsidRDefault="00456F47" w:rsidP="00456F47">
      <w:pPr>
        <w:pStyle w:val="Textoindependiente"/>
        <w:rPr>
          <w:lang w:val="es-ES_tradnl"/>
        </w:rPr>
      </w:pPr>
    </w:p>
    <w:p w14:paraId="62BF88C5" w14:textId="77777777" w:rsidR="00456F47" w:rsidRDefault="00456F47" w:rsidP="00456F47">
      <w:pPr>
        <w:pStyle w:val="Textoindependiente"/>
        <w:rPr>
          <w:lang w:val="es-ES_tradnl"/>
        </w:rPr>
      </w:pPr>
    </w:p>
    <w:p w14:paraId="68EEC7DA" w14:textId="77777777" w:rsidR="00456F47" w:rsidRDefault="00456F47" w:rsidP="00456F47">
      <w:pPr>
        <w:pStyle w:val="Textoindependiente"/>
        <w:rPr>
          <w:lang w:val="es-ES_tradnl"/>
        </w:rPr>
      </w:pPr>
    </w:p>
    <w:p w14:paraId="2B75F1AE" w14:textId="77777777" w:rsidR="00456F47" w:rsidRDefault="00456F47" w:rsidP="00456F47">
      <w:pPr>
        <w:pStyle w:val="Textoindependiente"/>
        <w:rPr>
          <w:lang w:val="es-ES_tradnl"/>
        </w:rPr>
      </w:pPr>
    </w:p>
    <w:p w14:paraId="66C560DF" w14:textId="77777777" w:rsidR="00456F47" w:rsidRDefault="00456F47" w:rsidP="00456F47">
      <w:pPr>
        <w:pStyle w:val="Textoindependiente"/>
        <w:rPr>
          <w:lang w:val="es-ES_tradnl"/>
        </w:rPr>
      </w:pPr>
    </w:p>
    <w:p w14:paraId="3D2241D9" w14:textId="77777777" w:rsidR="00837295" w:rsidRDefault="00837295" w:rsidP="00456F47">
      <w:pPr>
        <w:pStyle w:val="Textoindependiente"/>
        <w:rPr>
          <w:lang w:val="es-ES_tradnl"/>
        </w:rPr>
      </w:pPr>
    </w:p>
    <w:p w14:paraId="6644FED1" w14:textId="77777777" w:rsidR="00837295" w:rsidRDefault="00837295" w:rsidP="00456F47">
      <w:pPr>
        <w:pStyle w:val="Textoindependiente"/>
        <w:rPr>
          <w:lang w:val="es-ES_tradnl"/>
        </w:rPr>
      </w:pPr>
      <w:r w:rsidRPr="00AF6FD0">
        <w:rPr>
          <w:rFonts w:asciiTheme="minorHAnsi" w:hAnsiTheme="minorHAnsi"/>
          <w:noProof/>
          <w:sz w:val="24"/>
          <w:szCs w:val="24"/>
          <w:lang w:eastAsia="es-E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61E7A4C" wp14:editId="5A4677B2">
                <wp:simplePos x="0" y="0"/>
                <wp:positionH relativeFrom="margin">
                  <wp:posOffset>0</wp:posOffset>
                </wp:positionH>
                <wp:positionV relativeFrom="page">
                  <wp:posOffset>5012055</wp:posOffset>
                </wp:positionV>
                <wp:extent cx="337185" cy="333375"/>
                <wp:effectExtent l="0" t="0" r="5715" b="9525"/>
                <wp:wrapSquare wrapText="bothSides"/>
                <wp:docPr id="21" name="Grupo 21" descr="Icono de gp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185" cy="333375"/>
                          <a:chOff x="0" y="19050"/>
                          <a:chExt cx="337185" cy="333375"/>
                        </a:xfrm>
                      </wpg:grpSpPr>
                      <wps:wsp>
                        <wps:cNvPr id="143" name="Forma libre: Forma 142">
                          <a:extLst>
                            <a:ext uri="{FF2B5EF4-FFF2-40B4-BE49-F238E27FC236}">
    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16="http://schemas.microsoft.com/office/drawing/2014/main" id="{5F22E849-5233-48D2-959E-8C16EA1928B5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0" y="19050"/>
                            <a:ext cx="337185" cy="333375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pic:pic xmlns:pic="http://schemas.openxmlformats.org/drawingml/2006/picture">
                        <pic:nvPicPr>
                          <pic:cNvPr id="20" name="Imagen 23" descr="Icono de GPS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915" y="87630"/>
                            <a:ext cx="151765" cy="20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group w14:anchorId="2DC32E46" id="Grupo 21" o:spid="_x0000_s1026" alt="Icono de gps" style="position:absolute;margin-left:0;margin-top:394.65pt;width:26.55pt;height:26.25pt;z-index:251659264;mso-position-horizontal-relative:margin;mso-position-vertical-relative:page;mso-width-relative:margin;mso-height-relative:margin" coordorigin=",19050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">
                <v:shape id="Forma libre: Forma 142" o:spid="_x0000_s1027" style="position:absolute;top:19050;width:337185;height:333375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fnd8EA&#10;AADcAAAADwAAAGRycy9kb3ducmV2LnhtbERPS4vCMBC+C/6HMMLeNPWBK9Uoi+wu3sR2D3obm7Et&#10;NpPSpNr990YQvM3H95zVpjOVuFHjSssKxqMIBHFmdcm5gr/0Z7gA4TyyxsoyKfgnB5t1v7fCWNs7&#10;H+iW+FyEEHYxKii8r2MpXVaQQTeyNXHgLrYx6ANscqkbvIdwU8lJFM2lwZJDQ4E1bQvKrklrFPA5&#10;mZx+j5/bspXTKt1/t7bOW6U+Bt3XEoSnzr/FL/dOh/mzKTyfCRfI9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zn53fBAAAA3AAAAA8AAAAAAAAAAAAAAAAAmAIAAGRycy9kb3du&#10;cmV2LnhtbFBLBQYAAAAABAAEAPUAAACG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3" o:spid="_x0000_s1028" type="#_x0000_t75" alt="Icono de GPS" style="position:absolute;left:81915;top:87630;width:151765;height:2025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zBE/bBAAAA2wAAAA8AAABkcnMvZG93bnJldi54bWxET7tqwzAU3Qv9B3EL3RrZGUJwo5hSWugQ&#10;DM5rvli3lmvryliK7frro6HQ8XDeu3y2nRhp8I1jBekqAUFcOd1wreB8+nzZgvABWWPnmBT8kod8&#10;//iww0y7iUsaj6EWMYR9hgpMCH0mpa8MWfQr1xNH7tsNFkOEQy31gFMMt51cJ8lGWmw4Nhjs6d1Q&#10;1R5vVsFSXA7pFX+KsHwYP5aHpG8vrVLPT/PbK4hAc/gX/7m/tIJ1XB+/xB8g93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zBE/bBAAAA2wAAAA8AAAAAAAAAAAAAAAAAnwIA&#10;AGRycy9kb3ducmV2LnhtbFBLBQYAAAAABAAEAPcAAACNAwAAAAA=&#10;">
                  <v:imagedata r:id="rId13" o:title="Icono de GPS"/>
                  <v:path arrowok="t"/>
                </v:shape>
                <w10:wrap type="square" anchorx="margin" anchory="page"/>
              </v:group>
            </w:pict>
          </mc:Fallback>
        </mc:AlternateContent>
      </w:r>
    </w:p>
    <w:p w14:paraId="48AD8254" w14:textId="7C8CB529" w:rsidR="00837295" w:rsidRDefault="00CE2C51" w:rsidP="00456F47">
      <w:pPr>
        <w:pStyle w:val="Textoindependiente"/>
        <w:rPr>
          <w:sz w:val="22"/>
          <w:lang w:val="es-ES_tradnl"/>
        </w:rPr>
      </w:pPr>
      <w:r>
        <w:rPr>
          <w:sz w:val="22"/>
          <w:lang w:val="es-ES_tradnl"/>
        </w:rPr>
        <w:t>Bajada de Armendáriz</w:t>
      </w:r>
      <w:r w:rsidR="00185452">
        <w:rPr>
          <w:sz w:val="22"/>
          <w:lang w:val="es-ES_tradnl"/>
        </w:rPr>
        <w:t xml:space="preserve"> #123</w:t>
      </w:r>
      <w:r>
        <w:rPr>
          <w:sz w:val="22"/>
          <w:lang w:val="es-ES_tradnl"/>
        </w:rPr>
        <w:t>, Miraflores</w:t>
      </w:r>
    </w:p>
    <w:p w14:paraId="5BFAB3F4" w14:textId="3BD68A95" w:rsidR="00185452" w:rsidRPr="00837295" w:rsidRDefault="00185452" w:rsidP="00456F47">
      <w:pPr>
        <w:pStyle w:val="Textoindependiente"/>
        <w:rPr>
          <w:sz w:val="22"/>
          <w:lang w:val="es-ES_tradnl"/>
        </w:rPr>
      </w:pPr>
      <w:r>
        <w:rPr>
          <w:sz w:val="22"/>
          <w:lang w:val="es-ES_tradnl"/>
        </w:rPr>
        <w:t>Lima</w:t>
      </w:r>
    </w:p>
    <w:p w14:paraId="436DAE8D" w14:textId="77777777" w:rsidR="00456F47" w:rsidRDefault="00456F47" w:rsidP="00456F47">
      <w:pPr>
        <w:pStyle w:val="Textoindependiente"/>
        <w:rPr>
          <w:lang w:val="es-ES_tradnl"/>
        </w:rPr>
      </w:pPr>
    </w:p>
    <w:p w14:paraId="61CE2F7D" w14:textId="77777777" w:rsidR="00456F47" w:rsidRDefault="00456F47" w:rsidP="00456F47">
      <w:pPr>
        <w:pStyle w:val="Textoindependiente"/>
        <w:rPr>
          <w:lang w:val="es-ES_tradnl"/>
        </w:rPr>
      </w:pPr>
    </w:p>
    <w:p w14:paraId="3E00A733" w14:textId="77777777" w:rsidR="00456F47" w:rsidRDefault="00837295" w:rsidP="00456F47">
      <w:pPr>
        <w:pStyle w:val="Textoindependiente"/>
        <w:rPr>
          <w:lang w:val="es-ES_tradnl"/>
        </w:rPr>
      </w:pPr>
      <w:r w:rsidRPr="00AF6FD0">
        <w:rPr>
          <w:rFonts w:asciiTheme="minorHAnsi" w:hAnsiTheme="minorHAnsi"/>
          <w:noProof/>
          <w:sz w:val="24"/>
          <w:szCs w:val="24"/>
          <w:lang w:eastAsia="es-E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C6AC972" wp14:editId="07BEF5D5">
                <wp:simplePos x="0" y="0"/>
                <wp:positionH relativeFrom="margin">
                  <wp:posOffset>0</wp:posOffset>
                </wp:positionH>
                <wp:positionV relativeFrom="margin">
                  <wp:posOffset>4272280</wp:posOffset>
                </wp:positionV>
                <wp:extent cx="337820" cy="337185"/>
                <wp:effectExtent l="0" t="0" r="5080" b="5715"/>
                <wp:wrapSquare wrapText="bothSides"/>
                <wp:docPr id="22" name="Grupo 22" descr="icono de teléfon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820" cy="337185"/>
                          <a:chOff x="0" y="0"/>
                          <a:chExt cx="337820" cy="337185"/>
                        </a:xfrm>
                      </wpg:grpSpPr>
                      <wps:wsp>
                        <wps:cNvPr id="163" name="Forma libre: Forma 162">
                          <a:extLst>
                            <a:ext uri="{FF2B5EF4-FFF2-40B4-BE49-F238E27FC236}">
    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16="http://schemas.microsoft.com/office/drawing/2014/main" id="{982928D4-D4D3-496B-8019-E859892D985D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337820" cy="337185"/>
                          </a:xfrm>
                          <a:custGeom>
                            <a:avLst/>
                            <a:gdLst>
                              <a:gd name="connsiteX0" fmla="*/ 741998 w 2517880"/>
                              <a:gd name="connsiteY0" fmla="*/ 2445067 h 2514600"/>
                              <a:gd name="connsiteX1" fmla="*/ 786765 w 2517880"/>
                              <a:gd name="connsiteY1" fmla="*/ 2462212 h 2514600"/>
                              <a:gd name="connsiteX2" fmla="*/ 846773 w 2517880"/>
                              <a:gd name="connsiteY2" fmla="*/ 2486977 h 2514600"/>
                              <a:gd name="connsiteX3" fmla="*/ 818198 w 2517880"/>
                              <a:gd name="connsiteY3" fmla="*/ 2482214 h 2514600"/>
                              <a:gd name="connsiteX4" fmla="*/ 786765 w 2517880"/>
                              <a:gd name="connsiteY4" fmla="*/ 2468879 h 2514600"/>
                              <a:gd name="connsiteX5" fmla="*/ 741998 w 2517880"/>
                              <a:gd name="connsiteY5" fmla="*/ 2445067 h 2514600"/>
                              <a:gd name="connsiteX6" fmla="*/ 628649 w 2517880"/>
                              <a:gd name="connsiteY6" fmla="*/ 2345888 h 2514600"/>
                              <a:gd name="connsiteX7" fmla="*/ 639127 w 2517880"/>
                              <a:gd name="connsiteY7" fmla="*/ 2351722 h 2514600"/>
                              <a:gd name="connsiteX8" fmla="*/ 675322 w 2517880"/>
                              <a:gd name="connsiteY8" fmla="*/ 2374582 h 2514600"/>
                              <a:gd name="connsiteX9" fmla="*/ 698182 w 2517880"/>
                              <a:gd name="connsiteY9" fmla="*/ 2394585 h 2514600"/>
                              <a:gd name="connsiteX10" fmla="*/ 644842 w 2517880"/>
                              <a:gd name="connsiteY10" fmla="*/ 2363152 h 2514600"/>
                              <a:gd name="connsiteX11" fmla="*/ 626745 w 2517880"/>
                              <a:gd name="connsiteY11" fmla="*/ 2347912 h 2514600"/>
                              <a:gd name="connsiteX12" fmla="*/ 628649 w 2517880"/>
                              <a:gd name="connsiteY12" fmla="*/ 2345888 h 2514600"/>
                              <a:gd name="connsiteX13" fmla="*/ 541973 w 2517880"/>
                              <a:gd name="connsiteY13" fmla="*/ 2310765 h 2514600"/>
                              <a:gd name="connsiteX14" fmla="*/ 575310 w 2517880"/>
                              <a:gd name="connsiteY14" fmla="*/ 2334577 h 2514600"/>
                              <a:gd name="connsiteX15" fmla="*/ 609600 w 2517880"/>
                              <a:gd name="connsiteY15" fmla="*/ 2356485 h 2514600"/>
                              <a:gd name="connsiteX16" fmla="*/ 632460 w 2517880"/>
                              <a:gd name="connsiteY16" fmla="*/ 2374582 h 2514600"/>
                              <a:gd name="connsiteX17" fmla="*/ 605790 w 2517880"/>
                              <a:gd name="connsiteY17" fmla="*/ 2363152 h 2514600"/>
                              <a:gd name="connsiteX18" fmla="*/ 615315 w 2517880"/>
                              <a:gd name="connsiteY18" fmla="*/ 2376487 h 2514600"/>
                              <a:gd name="connsiteX19" fmla="*/ 584835 w 2517880"/>
                              <a:gd name="connsiteY19" fmla="*/ 2357437 h 2514600"/>
                              <a:gd name="connsiteX20" fmla="*/ 569595 w 2517880"/>
                              <a:gd name="connsiteY20" fmla="*/ 2347912 h 2514600"/>
                              <a:gd name="connsiteX21" fmla="*/ 554355 w 2517880"/>
                              <a:gd name="connsiteY21" fmla="*/ 2338387 h 2514600"/>
                              <a:gd name="connsiteX22" fmla="*/ 261809 w 2517880"/>
                              <a:gd name="connsiteY22" fmla="*/ 2061771 h 2514600"/>
                              <a:gd name="connsiteX23" fmla="*/ 277178 w 2517880"/>
                              <a:gd name="connsiteY23" fmla="*/ 2083117 h 2514600"/>
                              <a:gd name="connsiteX24" fmla="*/ 264200 w 2517880"/>
                              <a:gd name="connsiteY24" fmla="*/ 2066984 h 2514600"/>
                              <a:gd name="connsiteX25" fmla="*/ 218093 w 2517880"/>
                              <a:gd name="connsiteY25" fmla="*/ 1904151 h 2514600"/>
                              <a:gd name="connsiteX26" fmla="*/ 233363 w 2517880"/>
                              <a:gd name="connsiteY26" fmla="*/ 1927859 h 2514600"/>
                              <a:gd name="connsiteX27" fmla="*/ 259080 w 2517880"/>
                              <a:gd name="connsiteY27" fmla="*/ 1972627 h 2514600"/>
                              <a:gd name="connsiteX28" fmla="*/ 279083 w 2517880"/>
                              <a:gd name="connsiteY28" fmla="*/ 2008822 h 2514600"/>
                              <a:gd name="connsiteX29" fmla="*/ 260033 w 2517880"/>
                              <a:gd name="connsiteY29" fmla="*/ 1985009 h 2514600"/>
                              <a:gd name="connsiteX30" fmla="*/ 241935 w 2517880"/>
                              <a:gd name="connsiteY30" fmla="*/ 1958339 h 2514600"/>
                              <a:gd name="connsiteX31" fmla="*/ 225743 w 2517880"/>
                              <a:gd name="connsiteY31" fmla="*/ 1931669 h 2514600"/>
                              <a:gd name="connsiteX32" fmla="*/ 216218 w 2517880"/>
                              <a:gd name="connsiteY32" fmla="*/ 1906904 h 2514600"/>
                              <a:gd name="connsiteX33" fmla="*/ 218093 w 2517880"/>
                              <a:gd name="connsiteY33" fmla="*/ 1904151 h 2514600"/>
                              <a:gd name="connsiteX34" fmla="*/ 151448 w 2517880"/>
                              <a:gd name="connsiteY34" fmla="*/ 1838325 h 2514600"/>
                              <a:gd name="connsiteX35" fmla="*/ 181928 w 2517880"/>
                              <a:gd name="connsiteY35" fmla="*/ 1897380 h 2514600"/>
                              <a:gd name="connsiteX36" fmla="*/ 219075 w 2517880"/>
                              <a:gd name="connsiteY36" fmla="*/ 1965960 h 2514600"/>
                              <a:gd name="connsiteX37" fmla="*/ 236220 w 2517880"/>
                              <a:gd name="connsiteY37" fmla="*/ 1997392 h 2514600"/>
                              <a:gd name="connsiteX38" fmla="*/ 250508 w 2517880"/>
                              <a:gd name="connsiteY38" fmla="*/ 2024062 h 2514600"/>
                              <a:gd name="connsiteX39" fmla="*/ 260985 w 2517880"/>
                              <a:gd name="connsiteY39" fmla="*/ 2053590 h 2514600"/>
                              <a:gd name="connsiteX40" fmla="*/ 261224 w 2517880"/>
                              <a:gd name="connsiteY40" fmla="*/ 2060496 h 2514600"/>
                              <a:gd name="connsiteX41" fmla="*/ 261809 w 2517880"/>
                              <a:gd name="connsiteY41" fmla="*/ 2061771 h 2514600"/>
                              <a:gd name="connsiteX42" fmla="*/ 260033 w 2517880"/>
                              <a:gd name="connsiteY42" fmla="*/ 2059305 h 2514600"/>
                              <a:gd name="connsiteX43" fmla="*/ 240030 w 2517880"/>
                              <a:gd name="connsiteY43" fmla="*/ 2027872 h 2514600"/>
                              <a:gd name="connsiteX44" fmla="*/ 196215 w 2517880"/>
                              <a:gd name="connsiteY44" fmla="*/ 1954530 h 2514600"/>
                              <a:gd name="connsiteX45" fmla="*/ 177165 w 2517880"/>
                              <a:gd name="connsiteY45" fmla="*/ 1917382 h 2514600"/>
                              <a:gd name="connsiteX46" fmla="*/ 162878 w 2517880"/>
                              <a:gd name="connsiteY46" fmla="*/ 1884045 h 2514600"/>
                              <a:gd name="connsiteX47" fmla="*/ 151448 w 2517880"/>
                              <a:gd name="connsiteY47" fmla="*/ 1838325 h 2514600"/>
                              <a:gd name="connsiteX48" fmla="*/ 13335 w 2517880"/>
                              <a:gd name="connsiteY48" fmla="*/ 1144905 h 2514600"/>
                              <a:gd name="connsiteX49" fmla="*/ 9525 w 2517880"/>
                              <a:gd name="connsiteY49" fmla="*/ 1261110 h 2514600"/>
                              <a:gd name="connsiteX50" fmla="*/ 13335 w 2517880"/>
                              <a:gd name="connsiteY50" fmla="*/ 1291590 h 2514600"/>
                              <a:gd name="connsiteX51" fmla="*/ 18097 w 2517880"/>
                              <a:gd name="connsiteY51" fmla="*/ 1313497 h 2514600"/>
                              <a:gd name="connsiteX52" fmla="*/ 40957 w 2517880"/>
                              <a:gd name="connsiteY52" fmla="*/ 1471612 h 2514600"/>
                              <a:gd name="connsiteX53" fmla="*/ 34290 w 2517880"/>
                              <a:gd name="connsiteY53" fmla="*/ 1474470 h 2514600"/>
                              <a:gd name="connsiteX54" fmla="*/ 34290 w 2517880"/>
                              <a:gd name="connsiteY54" fmla="*/ 1510665 h 2514600"/>
                              <a:gd name="connsiteX55" fmla="*/ 52387 w 2517880"/>
                              <a:gd name="connsiteY55" fmla="*/ 1622107 h 2514600"/>
                              <a:gd name="connsiteX56" fmla="*/ 126682 w 2517880"/>
                              <a:gd name="connsiteY56" fmla="*/ 1823085 h 2514600"/>
                              <a:gd name="connsiteX57" fmla="*/ 95250 w 2517880"/>
                              <a:gd name="connsiteY57" fmla="*/ 1786890 h 2514600"/>
                              <a:gd name="connsiteX58" fmla="*/ 72390 w 2517880"/>
                              <a:gd name="connsiteY58" fmla="*/ 1711642 h 2514600"/>
                              <a:gd name="connsiteX59" fmla="*/ 60960 w 2517880"/>
                              <a:gd name="connsiteY59" fmla="*/ 1672590 h 2514600"/>
                              <a:gd name="connsiteX60" fmla="*/ 50482 w 2517880"/>
                              <a:gd name="connsiteY60" fmla="*/ 1632585 h 2514600"/>
                              <a:gd name="connsiteX61" fmla="*/ 44767 w 2517880"/>
                              <a:gd name="connsiteY61" fmla="*/ 1612582 h 2514600"/>
                              <a:gd name="connsiteX62" fmla="*/ 40005 w 2517880"/>
                              <a:gd name="connsiteY62" fmla="*/ 1592580 h 2514600"/>
                              <a:gd name="connsiteX63" fmla="*/ 29527 w 2517880"/>
                              <a:gd name="connsiteY63" fmla="*/ 1551622 h 2514600"/>
                              <a:gd name="connsiteX64" fmla="*/ 20955 w 2517880"/>
                              <a:gd name="connsiteY64" fmla="*/ 1509712 h 2514600"/>
                              <a:gd name="connsiteX65" fmla="*/ 17145 w 2517880"/>
                              <a:gd name="connsiteY65" fmla="*/ 1488757 h 2514600"/>
                              <a:gd name="connsiteX66" fmla="*/ 14287 w 2517880"/>
                              <a:gd name="connsiteY66" fmla="*/ 1467802 h 2514600"/>
                              <a:gd name="connsiteX67" fmla="*/ 7620 w 2517880"/>
                              <a:gd name="connsiteY67" fmla="*/ 1425892 h 2514600"/>
                              <a:gd name="connsiteX68" fmla="*/ 3810 w 2517880"/>
                              <a:gd name="connsiteY68" fmla="*/ 1383982 h 2514600"/>
                              <a:gd name="connsiteX69" fmla="*/ 1905 w 2517880"/>
                              <a:gd name="connsiteY69" fmla="*/ 1363027 h 2514600"/>
                              <a:gd name="connsiteX70" fmla="*/ 952 w 2517880"/>
                              <a:gd name="connsiteY70" fmla="*/ 1342072 h 2514600"/>
                              <a:gd name="connsiteX71" fmla="*/ 0 w 2517880"/>
                              <a:gd name="connsiteY71" fmla="*/ 1301115 h 2514600"/>
                              <a:gd name="connsiteX72" fmla="*/ 952 w 2517880"/>
                              <a:gd name="connsiteY72" fmla="*/ 1261110 h 2514600"/>
                              <a:gd name="connsiteX73" fmla="*/ 3810 w 2517880"/>
                              <a:gd name="connsiteY73" fmla="*/ 1222057 h 2514600"/>
                              <a:gd name="connsiteX74" fmla="*/ 8572 w 2517880"/>
                              <a:gd name="connsiteY74" fmla="*/ 1183957 h 2514600"/>
                              <a:gd name="connsiteX75" fmla="*/ 11430 w 2517880"/>
                              <a:gd name="connsiteY75" fmla="*/ 1165860 h 2514600"/>
                              <a:gd name="connsiteX76" fmla="*/ 13335 w 2517880"/>
                              <a:gd name="connsiteY76" fmla="*/ 1144905 h 2514600"/>
                              <a:gd name="connsiteX77" fmla="*/ 902970 w 2517880"/>
                              <a:gd name="connsiteY77" fmla="*/ 67627 h 2514600"/>
                              <a:gd name="connsiteX78" fmla="*/ 878205 w 2517880"/>
                              <a:gd name="connsiteY78" fmla="*/ 85724 h 2514600"/>
                              <a:gd name="connsiteX79" fmla="*/ 829627 w 2517880"/>
                              <a:gd name="connsiteY79" fmla="*/ 102869 h 2514600"/>
                              <a:gd name="connsiteX80" fmla="*/ 780097 w 2517880"/>
                              <a:gd name="connsiteY80" fmla="*/ 120967 h 2514600"/>
                              <a:gd name="connsiteX81" fmla="*/ 735330 w 2517880"/>
                              <a:gd name="connsiteY81" fmla="*/ 130492 h 2514600"/>
                              <a:gd name="connsiteX82" fmla="*/ 721995 w 2517880"/>
                              <a:gd name="connsiteY82" fmla="*/ 130492 h 2514600"/>
                              <a:gd name="connsiteX83" fmla="*/ 780097 w 2517880"/>
                              <a:gd name="connsiteY83" fmla="*/ 105727 h 2514600"/>
                              <a:gd name="connsiteX84" fmla="*/ 818197 w 2517880"/>
                              <a:gd name="connsiteY84" fmla="*/ 91439 h 2514600"/>
                              <a:gd name="connsiteX85" fmla="*/ 837247 w 2517880"/>
                              <a:gd name="connsiteY85" fmla="*/ 84772 h 2514600"/>
                              <a:gd name="connsiteX86" fmla="*/ 855345 w 2517880"/>
                              <a:gd name="connsiteY86" fmla="*/ 79057 h 2514600"/>
                              <a:gd name="connsiteX87" fmla="*/ 902970 w 2517880"/>
                              <a:gd name="connsiteY87" fmla="*/ 67627 h 2514600"/>
                              <a:gd name="connsiteX88" fmla="*/ 1618298 w 2517880"/>
                              <a:gd name="connsiteY88" fmla="*/ 56197 h 2514600"/>
                              <a:gd name="connsiteX89" fmla="*/ 1667828 w 2517880"/>
                              <a:gd name="connsiteY89" fmla="*/ 66674 h 2514600"/>
                              <a:gd name="connsiteX90" fmla="*/ 1717358 w 2517880"/>
                              <a:gd name="connsiteY90" fmla="*/ 80009 h 2514600"/>
                              <a:gd name="connsiteX91" fmla="*/ 1737360 w 2517880"/>
                              <a:gd name="connsiteY91" fmla="*/ 92392 h 2514600"/>
                              <a:gd name="connsiteX92" fmla="*/ 1682115 w 2517880"/>
                              <a:gd name="connsiteY92" fmla="*/ 77152 h 2514600"/>
                              <a:gd name="connsiteX93" fmla="*/ 1618298 w 2517880"/>
                              <a:gd name="connsiteY93" fmla="*/ 56197 h 2514600"/>
                              <a:gd name="connsiteX94" fmla="*/ 1295400 w 2517880"/>
                              <a:gd name="connsiteY94" fmla="*/ 31432 h 2514600"/>
                              <a:gd name="connsiteX95" fmla="*/ 1349692 w 2517880"/>
                              <a:gd name="connsiteY95" fmla="*/ 33337 h 2514600"/>
                              <a:gd name="connsiteX96" fmla="*/ 1403985 w 2517880"/>
                              <a:gd name="connsiteY96" fmla="*/ 37147 h 2514600"/>
                              <a:gd name="connsiteX97" fmla="*/ 1489710 w 2517880"/>
                              <a:gd name="connsiteY97" fmla="*/ 46672 h 2514600"/>
                              <a:gd name="connsiteX98" fmla="*/ 1763077 w 2517880"/>
                              <a:gd name="connsiteY98" fmla="*/ 123825 h 2514600"/>
                              <a:gd name="connsiteX99" fmla="*/ 1980247 w 2517880"/>
                              <a:gd name="connsiteY99" fmla="*/ 243840 h 2514600"/>
                              <a:gd name="connsiteX100" fmla="*/ 2027872 w 2517880"/>
                              <a:gd name="connsiteY100" fmla="*/ 275272 h 2514600"/>
                              <a:gd name="connsiteX101" fmla="*/ 2069782 w 2517880"/>
                              <a:gd name="connsiteY101" fmla="*/ 302895 h 2514600"/>
                              <a:gd name="connsiteX102" fmla="*/ 2066925 w 2517880"/>
                              <a:gd name="connsiteY102" fmla="*/ 291465 h 2514600"/>
                              <a:gd name="connsiteX103" fmla="*/ 2170747 w 2517880"/>
                              <a:gd name="connsiteY103" fmla="*/ 393382 h 2514600"/>
                              <a:gd name="connsiteX104" fmla="*/ 2216467 w 2517880"/>
                              <a:gd name="connsiteY104" fmla="*/ 442912 h 2514600"/>
                              <a:gd name="connsiteX105" fmla="*/ 2265045 w 2517880"/>
                              <a:gd name="connsiteY105" fmla="*/ 487680 h 2514600"/>
                              <a:gd name="connsiteX106" fmla="*/ 2223135 w 2517880"/>
                              <a:gd name="connsiteY106" fmla="*/ 435292 h 2514600"/>
                              <a:gd name="connsiteX107" fmla="*/ 2195512 w 2517880"/>
                              <a:gd name="connsiteY107" fmla="*/ 402907 h 2514600"/>
                              <a:gd name="connsiteX108" fmla="*/ 2184082 w 2517880"/>
                              <a:gd name="connsiteY108" fmla="*/ 389572 h 2514600"/>
                              <a:gd name="connsiteX109" fmla="*/ 2172652 w 2517880"/>
                              <a:gd name="connsiteY109" fmla="*/ 376237 h 2514600"/>
                              <a:gd name="connsiteX110" fmla="*/ 2142172 w 2517880"/>
                              <a:gd name="connsiteY110" fmla="*/ 343852 h 2514600"/>
                              <a:gd name="connsiteX111" fmla="*/ 2323148 w 2517880"/>
                              <a:gd name="connsiteY111" fmla="*/ 529590 h 2514600"/>
                              <a:gd name="connsiteX112" fmla="*/ 2447925 w 2517880"/>
                              <a:gd name="connsiteY112" fmla="*/ 744855 h 2514600"/>
                              <a:gd name="connsiteX113" fmla="*/ 2461260 w 2517880"/>
                              <a:gd name="connsiteY113" fmla="*/ 751522 h 2514600"/>
                              <a:gd name="connsiteX114" fmla="*/ 2489835 w 2517880"/>
                              <a:gd name="connsiteY114" fmla="*/ 850582 h 2514600"/>
                              <a:gd name="connsiteX115" fmla="*/ 2507932 w 2517880"/>
                              <a:gd name="connsiteY115" fmla="*/ 943927 h 2514600"/>
                              <a:gd name="connsiteX116" fmla="*/ 2516505 w 2517880"/>
                              <a:gd name="connsiteY116" fmla="*/ 1029652 h 2514600"/>
                              <a:gd name="connsiteX117" fmla="*/ 2517457 w 2517880"/>
                              <a:gd name="connsiteY117" fmla="*/ 1068705 h 2514600"/>
                              <a:gd name="connsiteX118" fmla="*/ 2517457 w 2517880"/>
                              <a:gd name="connsiteY118" fmla="*/ 1105852 h 2514600"/>
                              <a:gd name="connsiteX119" fmla="*/ 2512695 w 2517880"/>
                              <a:gd name="connsiteY119" fmla="*/ 1171575 h 2514600"/>
                              <a:gd name="connsiteX120" fmla="*/ 2504123 w 2517880"/>
                              <a:gd name="connsiteY120" fmla="*/ 1224915 h 2514600"/>
                              <a:gd name="connsiteX121" fmla="*/ 2495340 w 2517880"/>
                              <a:gd name="connsiteY121" fmla="*/ 1253522 h 2514600"/>
                              <a:gd name="connsiteX122" fmla="*/ 2497455 w 2517880"/>
                              <a:gd name="connsiteY122" fmla="*/ 1295400 h 2514600"/>
                              <a:gd name="connsiteX123" fmla="*/ 2053779 w 2517880"/>
                              <a:gd name="connsiteY123" fmla="*/ 2236194 h 2514600"/>
                              <a:gd name="connsiteX124" fmla="*/ 2050729 w 2517880"/>
                              <a:gd name="connsiteY124" fmla="*/ 2238475 h 2514600"/>
                              <a:gd name="connsiteX125" fmla="*/ 2048828 w 2517880"/>
                              <a:gd name="connsiteY125" fmla="*/ 2240280 h 2514600"/>
                              <a:gd name="connsiteX126" fmla="*/ 1835468 w 2517880"/>
                              <a:gd name="connsiteY126" fmla="*/ 2390775 h 2514600"/>
                              <a:gd name="connsiteX127" fmla="*/ 1784152 w 2517880"/>
                              <a:gd name="connsiteY127" fmla="*/ 2405658 h 2514600"/>
                              <a:gd name="connsiteX128" fmla="*/ 1774926 w 2517880"/>
                              <a:gd name="connsiteY128" fmla="*/ 2408142 h 2514600"/>
                              <a:gd name="connsiteX129" fmla="*/ 1752823 w 2517880"/>
                              <a:gd name="connsiteY129" fmla="*/ 2418789 h 2514600"/>
                              <a:gd name="connsiteX130" fmla="*/ 1278255 w 2517880"/>
                              <a:gd name="connsiteY130" fmla="*/ 2514600 h 2514600"/>
                              <a:gd name="connsiteX131" fmla="*/ 915702 w 2517880"/>
                              <a:gd name="connsiteY131" fmla="*/ 2459787 h 2514600"/>
                              <a:gd name="connsiteX132" fmla="*/ 831186 w 2517880"/>
                              <a:gd name="connsiteY132" fmla="*/ 2428854 h 2514600"/>
                              <a:gd name="connsiteX133" fmla="*/ 821055 w 2517880"/>
                              <a:gd name="connsiteY133" fmla="*/ 2426017 h 2514600"/>
                              <a:gd name="connsiteX134" fmla="*/ 787718 w 2517880"/>
                              <a:gd name="connsiteY134" fmla="*/ 2413635 h 2514600"/>
                              <a:gd name="connsiteX135" fmla="*/ 647700 w 2517880"/>
                              <a:gd name="connsiteY135" fmla="*/ 2347912 h 2514600"/>
                              <a:gd name="connsiteX136" fmla="*/ 603885 w 2517880"/>
                              <a:gd name="connsiteY136" fmla="*/ 2315527 h 2514600"/>
                              <a:gd name="connsiteX137" fmla="*/ 552450 w 2517880"/>
                              <a:gd name="connsiteY137" fmla="*/ 2278380 h 2514600"/>
                              <a:gd name="connsiteX138" fmla="*/ 499110 w 2517880"/>
                              <a:gd name="connsiteY138" fmla="*/ 2237422 h 2514600"/>
                              <a:gd name="connsiteX139" fmla="*/ 451485 w 2517880"/>
                              <a:gd name="connsiteY139" fmla="*/ 2196465 h 2514600"/>
                              <a:gd name="connsiteX140" fmla="*/ 411480 w 2517880"/>
                              <a:gd name="connsiteY140" fmla="*/ 2171700 h 2514600"/>
                              <a:gd name="connsiteX141" fmla="*/ 461963 w 2517880"/>
                              <a:gd name="connsiteY141" fmla="*/ 2219325 h 2514600"/>
                              <a:gd name="connsiteX142" fmla="*/ 514350 w 2517880"/>
                              <a:gd name="connsiteY142" fmla="*/ 2266950 h 2514600"/>
                              <a:gd name="connsiteX143" fmla="*/ 485775 w 2517880"/>
                              <a:gd name="connsiteY143" fmla="*/ 2251710 h 2514600"/>
                              <a:gd name="connsiteX144" fmla="*/ 445770 w 2517880"/>
                              <a:gd name="connsiteY144" fmla="*/ 2215515 h 2514600"/>
                              <a:gd name="connsiteX145" fmla="*/ 401003 w 2517880"/>
                              <a:gd name="connsiteY145" fmla="*/ 2167890 h 2514600"/>
                              <a:gd name="connsiteX146" fmla="*/ 378143 w 2517880"/>
                              <a:gd name="connsiteY146" fmla="*/ 2142172 h 2514600"/>
                              <a:gd name="connsiteX147" fmla="*/ 355283 w 2517880"/>
                              <a:gd name="connsiteY147" fmla="*/ 2116455 h 2514600"/>
                              <a:gd name="connsiteX148" fmla="*/ 392430 w 2517880"/>
                              <a:gd name="connsiteY148" fmla="*/ 2145030 h 2514600"/>
                              <a:gd name="connsiteX149" fmla="*/ 319326 w 2517880"/>
                              <a:gd name="connsiteY149" fmla="*/ 2055971 h 2514600"/>
                              <a:gd name="connsiteX150" fmla="*/ 282887 w 2517880"/>
                              <a:gd name="connsiteY150" fmla="*/ 1997944 h 2514600"/>
                              <a:gd name="connsiteX151" fmla="*/ 267275 w 2517880"/>
                              <a:gd name="connsiteY151" fmla="*/ 1977066 h 2514600"/>
                              <a:gd name="connsiteX152" fmla="*/ 206206 w 2517880"/>
                              <a:gd name="connsiteY152" fmla="*/ 1876543 h 2514600"/>
                              <a:gd name="connsiteX153" fmla="*/ 160874 w 2517880"/>
                              <a:gd name="connsiteY153" fmla="*/ 1782439 h 2514600"/>
                              <a:gd name="connsiteX154" fmla="*/ 188595 w 2517880"/>
                              <a:gd name="connsiteY154" fmla="*/ 1867852 h 2514600"/>
                              <a:gd name="connsiteX155" fmla="*/ 94298 w 2517880"/>
                              <a:gd name="connsiteY155" fmla="*/ 1623060 h 2514600"/>
                              <a:gd name="connsiteX156" fmla="*/ 48578 w 2517880"/>
                              <a:gd name="connsiteY156" fmla="*/ 1397317 h 2514600"/>
                              <a:gd name="connsiteX157" fmla="*/ 57150 w 2517880"/>
                              <a:gd name="connsiteY157" fmla="*/ 1489710 h 2514600"/>
                              <a:gd name="connsiteX158" fmla="*/ 65723 w 2517880"/>
                              <a:gd name="connsiteY158" fmla="*/ 1538287 h 2514600"/>
                              <a:gd name="connsiteX159" fmla="*/ 76200 w 2517880"/>
                              <a:gd name="connsiteY159" fmla="*/ 1584007 h 2514600"/>
                              <a:gd name="connsiteX160" fmla="*/ 93345 w 2517880"/>
                              <a:gd name="connsiteY160" fmla="*/ 1687830 h 2514600"/>
                              <a:gd name="connsiteX161" fmla="*/ 80010 w 2517880"/>
                              <a:gd name="connsiteY161" fmla="*/ 1665922 h 2514600"/>
                              <a:gd name="connsiteX162" fmla="*/ 62865 w 2517880"/>
                              <a:gd name="connsiteY162" fmla="*/ 1614487 h 2514600"/>
                              <a:gd name="connsiteX163" fmla="*/ 48578 w 2517880"/>
                              <a:gd name="connsiteY163" fmla="*/ 1551622 h 2514600"/>
                              <a:gd name="connsiteX164" fmla="*/ 45720 w 2517880"/>
                              <a:gd name="connsiteY164" fmla="*/ 1489710 h 2514600"/>
                              <a:gd name="connsiteX165" fmla="*/ 35243 w 2517880"/>
                              <a:gd name="connsiteY165" fmla="*/ 1299210 h 2514600"/>
                              <a:gd name="connsiteX166" fmla="*/ 35243 w 2517880"/>
                              <a:gd name="connsiteY166" fmla="*/ 1254442 h 2514600"/>
                              <a:gd name="connsiteX167" fmla="*/ 35243 w 2517880"/>
                              <a:gd name="connsiteY167" fmla="*/ 1232535 h 2514600"/>
                              <a:gd name="connsiteX168" fmla="*/ 36195 w 2517880"/>
                              <a:gd name="connsiteY168" fmla="*/ 1210627 h 2514600"/>
                              <a:gd name="connsiteX169" fmla="*/ 38100 w 2517880"/>
                              <a:gd name="connsiteY169" fmla="*/ 1166812 h 2514600"/>
                              <a:gd name="connsiteX170" fmla="*/ 41910 w 2517880"/>
                              <a:gd name="connsiteY170" fmla="*/ 1123950 h 2514600"/>
                              <a:gd name="connsiteX171" fmla="*/ 43815 w 2517880"/>
                              <a:gd name="connsiteY171" fmla="*/ 1102995 h 2514600"/>
                              <a:gd name="connsiteX172" fmla="*/ 46673 w 2517880"/>
                              <a:gd name="connsiteY172" fmla="*/ 1082040 h 2514600"/>
                              <a:gd name="connsiteX173" fmla="*/ 53340 w 2517880"/>
                              <a:gd name="connsiteY173" fmla="*/ 1040130 h 2514600"/>
                              <a:gd name="connsiteX174" fmla="*/ 72390 w 2517880"/>
                              <a:gd name="connsiteY174" fmla="*/ 957262 h 2514600"/>
                              <a:gd name="connsiteX175" fmla="*/ 140018 w 2517880"/>
                              <a:gd name="connsiteY175" fmla="*/ 799147 h 2514600"/>
                              <a:gd name="connsiteX176" fmla="*/ 173355 w 2517880"/>
                              <a:gd name="connsiteY176" fmla="*/ 780574 h 2514600"/>
                              <a:gd name="connsiteX177" fmla="*/ 175420 w 2517880"/>
                              <a:gd name="connsiteY177" fmla="*/ 778164 h 2514600"/>
                              <a:gd name="connsiteX178" fmla="*/ 206206 w 2517880"/>
                              <a:gd name="connsiteY178" fmla="*/ 714257 h 2514600"/>
                              <a:gd name="connsiteX179" fmla="*/ 258734 w 2517880"/>
                              <a:gd name="connsiteY179" fmla="*/ 634160 h 2514600"/>
                              <a:gd name="connsiteX180" fmla="*/ 251460 w 2517880"/>
                              <a:gd name="connsiteY180" fmla="*/ 641985 h 2514600"/>
                              <a:gd name="connsiteX181" fmla="*/ 231457 w 2517880"/>
                              <a:gd name="connsiteY181" fmla="*/ 658177 h 2514600"/>
                              <a:gd name="connsiteX182" fmla="*/ 262890 w 2517880"/>
                              <a:gd name="connsiteY182" fmla="*/ 597217 h 2514600"/>
                              <a:gd name="connsiteX183" fmla="*/ 213360 w 2517880"/>
                              <a:gd name="connsiteY183" fmla="*/ 670560 h 2514600"/>
                              <a:gd name="connsiteX184" fmla="*/ 187642 w 2517880"/>
                              <a:gd name="connsiteY184" fmla="*/ 706755 h 2514600"/>
                              <a:gd name="connsiteX185" fmla="*/ 210502 w 2517880"/>
                              <a:gd name="connsiteY185" fmla="*/ 647700 h 2514600"/>
                              <a:gd name="connsiteX186" fmla="*/ 240030 w 2517880"/>
                              <a:gd name="connsiteY186" fmla="*/ 597217 h 2514600"/>
                              <a:gd name="connsiteX187" fmla="*/ 274320 w 2517880"/>
                              <a:gd name="connsiteY187" fmla="*/ 546735 h 2514600"/>
                              <a:gd name="connsiteX188" fmla="*/ 321945 w 2517880"/>
                              <a:gd name="connsiteY188" fmla="*/ 480060 h 2514600"/>
                              <a:gd name="connsiteX189" fmla="*/ 316230 w 2517880"/>
                              <a:gd name="connsiteY189" fmla="*/ 480060 h 2514600"/>
                              <a:gd name="connsiteX190" fmla="*/ 301942 w 2517880"/>
                              <a:gd name="connsiteY190" fmla="*/ 491490 h 2514600"/>
                              <a:gd name="connsiteX191" fmla="*/ 280035 w 2517880"/>
                              <a:gd name="connsiteY191" fmla="*/ 513397 h 2514600"/>
                              <a:gd name="connsiteX192" fmla="*/ 172402 w 2517880"/>
                              <a:gd name="connsiteY192" fmla="*/ 670560 h 2514600"/>
                              <a:gd name="connsiteX193" fmla="*/ 151447 w 2517880"/>
                              <a:gd name="connsiteY193" fmla="*/ 712470 h 2514600"/>
                              <a:gd name="connsiteX194" fmla="*/ 132397 w 2517880"/>
                              <a:gd name="connsiteY194" fmla="*/ 751522 h 2514600"/>
                              <a:gd name="connsiteX195" fmla="*/ 100012 w 2517880"/>
                              <a:gd name="connsiteY195" fmla="*/ 814387 h 2514600"/>
                              <a:gd name="connsiteX196" fmla="*/ 92392 w 2517880"/>
                              <a:gd name="connsiteY196" fmla="*/ 801052 h 2514600"/>
                              <a:gd name="connsiteX197" fmla="*/ 103822 w 2517880"/>
                              <a:gd name="connsiteY197" fmla="*/ 765810 h 2514600"/>
                              <a:gd name="connsiteX198" fmla="*/ 123825 w 2517880"/>
                              <a:gd name="connsiteY198" fmla="*/ 719137 h 2514600"/>
                              <a:gd name="connsiteX199" fmla="*/ 180975 w 2517880"/>
                              <a:gd name="connsiteY199" fmla="*/ 612457 h 2514600"/>
                              <a:gd name="connsiteX200" fmla="*/ 213360 w 2517880"/>
                              <a:gd name="connsiteY200" fmla="*/ 563880 h 2514600"/>
                              <a:gd name="connsiteX201" fmla="*/ 241935 w 2517880"/>
                              <a:gd name="connsiteY201" fmla="*/ 523875 h 2514600"/>
                              <a:gd name="connsiteX202" fmla="*/ 273367 w 2517880"/>
                              <a:gd name="connsiteY202" fmla="*/ 483870 h 2514600"/>
                              <a:gd name="connsiteX203" fmla="*/ 293370 w 2517880"/>
                              <a:gd name="connsiteY203" fmla="*/ 461010 h 2514600"/>
                              <a:gd name="connsiteX204" fmla="*/ 313372 w 2517880"/>
                              <a:gd name="connsiteY204" fmla="*/ 439102 h 2514600"/>
                              <a:gd name="connsiteX205" fmla="*/ 347662 w 2517880"/>
                              <a:gd name="connsiteY205" fmla="*/ 406717 h 2514600"/>
                              <a:gd name="connsiteX206" fmla="*/ 360045 w 2517880"/>
                              <a:gd name="connsiteY206" fmla="*/ 401955 h 2514600"/>
                              <a:gd name="connsiteX207" fmla="*/ 500062 w 2517880"/>
                              <a:gd name="connsiteY207" fmla="*/ 269557 h 2514600"/>
                              <a:gd name="connsiteX208" fmla="*/ 537210 w 2517880"/>
                              <a:gd name="connsiteY208" fmla="*/ 244792 h 2514600"/>
                              <a:gd name="connsiteX209" fmla="*/ 575310 w 2517880"/>
                              <a:gd name="connsiteY209" fmla="*/ 221932 h 2514600"/>
                              <a:gd name="connsiteX210" fmla="*/ 613410 w 2517880"/>
                              <a:gd name="connsiteY210" fmla="*/ 200977 h 2514600"/>
                              <a:gd name="connsiteX211" fmla="*/ 652462 w 2517880"/>
                              <a:gd name="connsiteY211" fmla="*/ 181927 h 2514600"/>
                              <a:gd name="connsiteX212" fmla="*/ 671512 w 2517880"/>
                              <a:gd name="connsiteY212" fmla="*/ 172402 h 2514600"/>
                              <a:gd name="connsiteX213" fmla="*/ 691515 w 2517880"/>
                              <a:gd name="connsiteY213" fmla="*/ 163830 h 2514600"/>
                              <a:gd name="connsiteX214" fmla="*/ 730567 w 2517880"/>
                              <a:gd name="connsiteY214" fmla="*/ 147637 h 2514600"/>
                              <a:gd name="connsiteX215" fmla="*/ 810577 w 2517880"/>
                              <a:gd name="connsiteY215" fmla="*/ 118110 h 2514600"/>
                              <a:gd name="connsiteX216" fmla="*/ 979170 w 2517880"/>
                              <a:gd name="connsiteY216" fmla="*/ 60960 h 2514600"/>
                              <a:gd name="connsiteX217" fmla="*/ 1031557 w 2517880"/>
                              <a:gd name="connsiteY217" fmla="*/ 54292 h 2514600"/>
                              <a:gd name="connsiteX218" fmla="*/ 1074420 w 2517880"/>
                              <a:gd name="connsiteY218" fmla="*/ 52387 h 2514600"/>
                              <a:gd name="connsiteX219" fmla="*/ 1122045 w 2517880"/>
                              <a:gd name="connsiteY219" fmla="*/ 50482 h 2514600"/>
                              <a:gd name="connsiteX220" fmla="*/ 1189672 w 2517880"/>
                              <a:gd name="connsiteY220" fmla="*/ 45720 h 2514600"/>
                              <a:gd name="connsiteX221" fmla="*/ 1208722 w 2517880"/>
                              <a:gd name="connsiteY221" fmla="*/ 35242 h 2514600"/>
                              <a:gd name="connsiteX222" fmla="*/ 1246822 w 2517880"/>
                              <a:gd name="connsiteY222" fmla="*/ 32385 h 2514600"/>
                              <a:gd name="connsiteX223" fmla="*/ 1295400 w 2517880"/>
                              <a:gd name="connsiteY223" fmla="*/ 31432 h 2514600"/>
                              <a:gd name="connsiteX224" fmla="*/ 1276350 w 2517880"/>
                              <a:gd name="connsiteY224" fmla="*/ 0 h 2514600"/>
                              <a:gd name="connsiteX225" fmla="*/ 1536383 w 2517880"/>
                              <a:gd name="connsiteY225" fmla="*/ 31432 h 2514600"/>
                              <a:gd name="connsiteX226" fmla="*/ 1465898 w 2517880"/>
                              <a:gd name="connsiteY226" fmla="*/ 27622 h 2514600"/>
                              <a:gd name="connsiteX227" fmla="*/ 1380173 w 2517880"/>
                              <a:gd name="connsiteY227" fmla="*/ 19050 h 2514600"/>
                              <a:gd name="connsiteX228" fmla="*/ 1336358 w 2517880"/>
                              <a:gd name="connsiteY228" fmla="*/ 18097 h 2514600"/>
                              <a:gd name="connsiteX229" fmla="*/ 1292543 w 2517880"/>
                              <a:gd name="connsiteY229" fmla="*/ 19050 h 2514600"/>
                              <a:gd name="connsiteX230" fmla="*/ 1248728 w 2517880"/>
                              <a:gd name="connsiteY230" fmla="*/ 20955 h 2514600"/>
                              <a:gd name="connsiteX231" fmla="*/ 1204913 w 2517880"/>
                              <a:gd name="connsiteY231" fmla="*/ 23812 h 2514600"/>
                              <a:gd name="connsiteX232" fmla="*/ 1119188 w 2517880"/>
                              <a:gd name="connsiteY232" fmla="*/ 32385 h 2514600"/>
                              <a:gd name="connsiteX233" fmla="*/ 1086803 w 2517880"/>
                              <a:gd name="connsiteY233" fmla="*/ 33337 h 2514600"/>
                              <a:gd name="connsiteX234" fmla="*/ 1057275 w 2517880"/>
                              <a:gd name="connsiteY234" fmla="*/ 36195 h 2514600"/>
                              <a:gd name="connsiteX235" fmla="*/ 1009650 w 2517880"/>
                              <a:gd name="connsiteY235" fmla="*/ 42862 h 2514600"/>
                              <a:gd name="connsiteX236" fmla="*/ 997268 w 2517880"/>
                              <a:gd name="connsiteY236" fmla="*/ 35242 h 2514600"/>
                              <a:gd name="connsiteX237" fmla="*/ 1276350 w 2517880"/>
                              <a:gd name="connsiteY237" fmla="*/ 0 h 25146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</a:cxnLst>
                            <a:rect l="l" t="t" r="r" b="b"/>
                            <a:pathLst>
                              <a:path w="2517880" h="2514600">
                                <a:moveTo>
                                  <a:pt x="741998" y="2445067"/>
                                </a:moveTo>
                                <a:cubicBezTo>
                                  <a:pt x="756285" y="2449829"/>
                                  <a:pt x="770573" y="2454592"/>
                                  <a:pt x="786765" y="2462212"/>
                                </a:cubicBezTo>
                                <a:cubicBezTo>
                                  <a:pt x="803910" y="2467927"/>
                                  <a:pt x="822008" y="2476499"/>
                                  <a:pt x="846773" y="2486977"/>
                                </a:cubicBezTo>
                                <a:cubicBezTo>
                                  <a:pt x="837248" y="2485072"/>
                                  <a:pt x="827723" y="2483167"/>
                                  <a:pt x="818198" y="2482214"/>
                                </a:cubicBezTo>
                                <a:cubicBezTo>
                                  <a:pt x="808673" y="2479357"/>
                                  <a:pt x="799148" y="2474594"/>
                                  <a:pt x="786765" y="2468879"/>
                                </a:cubicBezTo>
                                <a:cubicBezTo>
                                  <a:pt x="774383" y="2461259"/>
                                  <a:pt x="760095" y="2452687"/>
                                  <a:pt x="741998" y="2445067"/>
                                </a:cubicBezTo>
                                <a:close/>
                                <a:moveTo>
                                  <a:pt x="628649" y="2345888"/>
                                </a:moveTo>
                                <a:cubicBezTo>
                                  <a:pt x="630554" y="2346484"/>
                                  <a:pt x="633888" y="2348389"/>
                                  <a:pt x="639127" y="2351722"/>
                                </a:cubicBezTo>
                                <a:cubicBezTo>
                                  <a:pt x="661035" y="2362200"/>
                                  <a:pt x="669607" y="2368867"/>
                                  <a:pt x="675322" y="2374582"/>
                                </a:cubicBezTo>
                                <a:cubicBezTo>
                                  <a:pt x="681990" y="2380297"/>
                                  <a:pt x="684847" y="2386012"/>
                                  <a:pt x="698182" y="2394585"/>
                                </a:cubicBezTo>
                                <a:cubicBezTo>
                                  <a:pt x="688657" y="2392680"/>
                                  <a:pt x="662940" y="2375535"/>
                                  <a:pt x="644842" y="2363152"/>
                                </a:cubicBezTo>
                                <a:cubicBezTo>
                                  <a:pt x="635317" y="2356485"/>
                                  <a:pt x="628649" y="2350770"/>
                                  <a:pt x="626745" y="2347912"/>
                                </a:cubicBezTo>
                                <a:cubicBezTo>
                                  <a:pt x="626269" y="2346007"/>
                                  <a:pt x="626745" y="2345293"/>
                                  <a:pt x="628649" y="2345888"/>
                                </a:cubicBezTo>
                                <a:close/>
                                <a:moveTo>
                                  <a:pt x="541973" y="2310765"/>
                                </a:moveTo>
                                <a:lnTo>
                                  <a:pt x="575310" y="2334577"/>
                                </a:lnTo>
                                <a:lnTo>
                                  <a:pt x="609600" y="2356485"/>
                                </a:lnTo>
                                <a:cubicBezTo>
                                  <a:pt x="630555" y="2371725"/>
                                  <a:pt x="635318" y="2375535"/>
                                  <a:pt x="632460" y="2374582"/>
                                </a:cubicBezTo>
                                <a:cubicBezTo>
                                  <a:pt x="628650" y="2374582"/>
                                  <a:pt x="617220" y="2368867"/>
                                  <a:pt x="605790" y="2363152"/>
                                </a:cubicBezTo>
                                <a:cubicBezTo>
                                  <a:pt x="583883" y="2352675"/>
                                  <a:pt x="563880" y="2342197"/>
                                  <a:pt x="615315" y="2376487"/>
                                </a:cubicBezTo>
                                <a:lnTo>
                                  <a:pt x="584835" y="2357437"/>
                                </a:lnTo>
                                <a:lnTo>
                                  <a:pt x="569595" y="2347912"/>
                                </a:lnTo>
                                <a:lnTo>
                                  <a:pt x="554355" y="2338387"/>
                                </a:lnTo>
                                <a:close/>
                                <a:moveTo>
                                  <a:pt x="261809" y="2061771"/>
                                </a:moveTo>
                                <a:lnTo>
                                  <a:pt x="277178" y="2083117"/>
                                </a:lnTo>
                                <a:cubicBezTo>
                                  <a:pt x="270511" y="2075497"/>
                                  <a:pt x="266522" y="2070437"/>
                                  <a:pt x="264200" y="2066984"/>
                                </a:cubicBezTo>
                                <a:close/>
                                <a:moveTo>
                                  <a:pt x="218093" y="1904151"/>
                                </a:moveTo>
                                <a:cubicBezTo>
                                  <a:pt x="221040" y="1904821"/>
                                  <a:pt x="226933" y="1915000"/>
                                  <a:pt x="233363" y="1927859"/>
                                </a:cubicBezTo>
                                <a:cubicBezTo>
                                  <a:pt x="242888" y="1944052"/>
                                  <a:pt x="253365" y="1964054"/>
                                  <a:pt x="259080" y="1972627"/>
                                </a:cubicBezTo>
                                <a:cubicBezTo>
                                  <a:pt x="264795" y="1985009"/>
                                  <a:pt x="272415" y="1996439"/>
                                  <a:pt x="279083" y="2008822"/>
                                </a:cubicBezTo>
                                <a:cubicBezTo>
                                  <a:pt x="273368" y="2001202"/>
                                  <a:pt x="266700" y="1992629"/>
                                  <a:pt x="260033" y="1985009"/>
                                </a:cubicBezTo>
                                <a:cubicBezTo>
                                  <a:pt x="253365" y="1976437"/>
                                  <a:pt x="247650" y="1966912"/>
                                  <a:pt x="241935" y="1958339"/>
                                </a:cubicBezTo>
                                <a:cubicBezTo>
                                  <a:pt x="236220" y="1949767"/>
                                  <a:pt x="230505" y="1940242"/>
                                  <a:pt x="225743" y="1931669"/>
                                </a:cubicBezTo>
                                <a:cubicBezTo>
                                  <a:pt x="222885" y="1923097"/>
                                  <a:pt x="219075" y="1914524"/>
                                  <a:pt x="216218" y="1906904"/>
                                </a:cubicBezTo>
                                <a:cubicBezTo>
                                  <a:pt x="216456" y="1904761"/>
                                  <a:pt x="217111" y="1903928"/>
                                  <a:pt x="218093" y="1904151"/>
                                </a:cubicBezTo>
                                <a:close/>
                                <a:moveTo>
                                  <a:pt x="151448" y="1838325"/>
                                </a:moveTo>
                                <a:cubicBezTo>
                                  <a:pt x="160020" y="1853565"/>
                                  <a:pt x="170498" y="1874520"/>
                                  <a:pt x="181928" y="1897380"/>
                                </a:cubicBezTo>
                                <a:cubicBezTo>
                                  <a:pt x="194310" y="1919287"/>
                                  <a:pt x="206693" y="1944052"/>
                                  <a:pt x="219075" y="1965960"/>
                                </a:cubicBezTo>
                                <a:cubicBezTo>
                                  <a:pt x="225743" y="1977390"/>
                                  <a:pt x="231458" y="1987867"/>
                                  <a:pt x="236220" y="1997392"/>
                                </a:cubicBezTo>
                                <a:cubicBezTo>
                                  <a:pt x="241935" y="2006917"/>
                                  <a:pt x="246698" y="2015490"/>
                                  <a:pt x="250508" y="2024062"/>
                                </a:cubicBezTo>
                                <a:cubicBezTo>
                                  <a:pt x="258128" y="2039302"/>
                                  <a:pt x="262890" y="2050732"/>
                                  <a:pt x="260985" y="2053590"/>
                                </a:cubicBezTo>
                                <a:cubicBezTo>
                                  <a:pt x="263843" y="2058353"/>
                                  <a:pt x="261223" y="2058114"/>
                                  <a:pt x="261224" y="2060496"/>
                                </a:cubicBezTo>
                                <a:lnTo>
                                  <a:pt x="261809" y="2061771"/>
                                </a:lnTo>
                                <a:lnTo>
                                  <a:pt x="260033" y="2059305"/>
                                </a:lnTo>
                                <a:cubicBezTo>
                                  <a:pt x="254318" y="2049780"/>
                                  <a:pt x="246698" y="2039302"/>
                                  <a:pt x="240030" y="2027872"/>
                                </a:cubicBezTo>
                                <a:cubicBezTo>
                                  <a:pt x="224790" y="2005965"/>
                                  <a:pt x="210503" y="1979295"/>
                                  <a:pt x="196215" y="1954530"/>
                                </a:cubicBezTo>
                                <a:cubicBezTo>
                                  <a:pt x="189548" y="1942147"/>
                                  <a:pt x="182880" y="1928812"/>
                                  <a:pt x="177165" y="1917382"/>
                                </a:cubicBezTo>
                                <a:cubicBezTo>
                                  <a:pt x="171450" y="1905000"/>
                                  <a:pt x="166688" y="1894522"/>
                                  <a:pt x="162878" y="1884045"/>
                                </a:cubicBezTo>
                                <a:cubicBezTo>
                                  <a:pt x="155258" y="1862137"/>
                                  <a:pt x="150495" y="1845945"/>
                                  <a:pt x="151448" y="1838325"/>
                                </a:cubicBezTo>
                                <a:close/>
                                <a:moveTo>
                                  <a:pt x="13335" y="1144905"/>
                                </a:moveTo>
                                <a:cubicBezTo>
                                  <a:pt x="7620" y="1201102"/>
                                  <a:pt x="7620" y="1236345"/>
                                  <a:pt x="9525" y="1261110"/>
                                </a:cubicBezTo>
                                <a:cubicBezTo>
                                  <a:pt x="10477" y="1273492"/>
                                  <a:pt x="11430" y="1283017"/>
                                  <a:pt x="13335" y="1291590"/>
                                </a:cubicBezTo>
                                <a:cubicBezTo>
                                  <a:pt x="14287" y="1300162"/>
                                  <a:pt x="17145" y="1306830"/>
                                  <a:pt x="18097" y="1313497"/>
                                </a:cubicBezTo>
                                <a:cubicBezTo>
                                  <a:pt x="25717" y="1340167"/>
                                  <a:pt x="28575" y="1365885"/>
                                  <a:pt x="40957" y="1471612"/>
                                </a:cubicBezTo>
                                <a:cubicBezTo>
                                  <a:pt x="38100" y="1464945"/>
                                  <a:pt x="35242" y="1466850"/>
                                  <a:pt x="34290" y="1474470"/>
                                </a:cubicBezTo>
                                <a:cubicBezTo>
                                  <a:pt x="32385" y="1482090"/>
                                  <a:pt x="33337" y="1494472"/>
                                  <a:pt x="34290" y="1510665"/>
                                </a:cubicBezTo>
                                <a:cubicBezTo>
                                  <a:pt x="36195" y="1543050"/>
                                  <a:pt x="43815" y="1586865"/>
                                  <a:pt x="52387" y="1622107"/>
                                </a:cubicBezTo>
                                <a:cubicBezTo>
                                  <a:pt x="75247" y="1687830"/>
                                  <a:pt x="100965" y="1767840"/>
                                  <a:pt x="126682" y="1823085"/>
                                </a:cubicBezTo>
                                <a:cubicBezTo>
                                  <a:pt x="141922" y="1862137"/>
                                  <a:pt x="128587" y="1862137"/>
                                  <a:pt x="95250" y="1786890"/>
                                </a:cubicBezTo>
                                <a:cubicBezTo>
                                  <a:pt x="88582" y="1762125"/>
                                  <a:pt x="79057" y="1737360"/>
                                  <a:pt x="72390" y="1711642"/>
                                </a:cubicBezTo>
                                <a:cubicBezTo>
                                  <a:pt x="68580" y="1698307"/>
                                  <a:pt x="64770" y="1685925"/>
                                  <a:pt x="60960" y="1672590"/>
                                </a:cubicBezTo>
                                <a:cubicBezTo>
                                  <a:pt x="57150" y="1659255"/>
                                  <a:pt x="53340" y="1645920"/>
                                  <a:pt x="50482" y="1632585"/>
                                </a:cubicBezTo>
                                <a:cubicBezTo>
                                  <a:pt x="48577" y="1625917"/>
                                  <a:pt x="46672" y="1619250"/>
                                  <a:pt x="44767" y="1612582"/>
                                </a:cubicBezTo>
                                <a:cubicBezTo>
                                  <a:pt x="42862" y="1605915"/>
                                  <a:pt x="41910" y="1599247"/>
                                  <a:pt x="40005" y="1592580"/>
                                </a:cubicBezTo>
                                <a:cubicBezTo>
                                  <a:pt x="36195" y="1579245"/>
                                  <a:pt x="33337" y="1564957"/>
                                  <a:pt x="29527" y="1551622"/>
                                </a:cubicBezTo>
                                <a:cubicBezTo>
                                  <a:pt x="26670" y="1537335"/>
                                  <a:pt x="23812" y="1524000"/>
                                  <a:pt x="20955" y="1509712"/>
                                </a:cubicBezTo>
                                <a:cubicBezTo>
                                  <a:pt x="20002" y="1503045"/>
                                  <a:pt x="18097" y="1495425"/>
                                  <a:pt x="17145" y="1488757"/>
                                </a:cubicBezTo>
                                <a:lnTo>
                                  <a:pt x="14287" y="1467802"/>
                                </a:lnTo>
                                <a:cubicBezTo>
                                  <a:pt x="12382" y="1453515"/>
                                  <a:pt x="10477" y="1439227"/>
                                  <a:pt x="7620" y="1425892"/>
                                </a:cubicBezTo>
                                <a:cubicBezTo>
                                  <a:pt x="6667" y="1411605"/>
                                  <a:pt x="4762" y="1397317"/>
                                  <a:pt x="3810" y="1383982"/>
                                </a:cubicBezTo>
                                <a:cubicBezTo>
                                  <a:pt x="2857" y="1377315"/>
                                  <a:pt x="2857" y="1369695"/>
                                  <a:pt x="1905" y="1363027"/>
                                </a:cubicBezTo>
                                <a:cubicBezTo>
                                  <a:pt x="1905" y="1356360"/>
                                  <a:pt x="952" y="1348740"/>
                                  <a:pt x="952" y="1342072"/>
                                </a:cubicBezTo>
                                <a:cubicBezTo>
                                  <a:pt x="952" y="1327785"/>
                                  <a:pt x="0" y="1314450"/>
                                  <a:pt x="0" y="1301115"/>
                                </a:cubicBezTo>
                                <a:cubicBezTo>
                                  <a:pt x="0" y="1287780"/>
                                  <a:pt x="952" y="1274445"/>
                                  <a:pt x="952" y="1261110"/>
                                </a:cubicBezTo>
                                <a:cubicBezTo>
                                  <a:pt x="1905" y="1247775"/>
                                  <a:pt x="1905" y="1234440"/>
                                  <a:pt x="3810" y="1222057"/>
                                </a:cubicBezTo>
                                <a:cubicBezTo>
                                  <a:pt x="5715" y="1208722"/>
                                  <a:pt x="6667" y="1196340"/>
                                  <a:pt x="8572" y="1183957"/>
                                </a:cubicBezTo>
                                <a:cubicBezTo>
                                  <a:pt x="9525" y="1177290"/>
                                  <a:pt x="10477" y="1171575"/>
                                  <a:pt x="11430" y="1165860"/>
                                </a:cubicBezTo>
                                <a:cubicBezTo>
                                  <a:pt x="10477" y="1156335"/>
                                  <a:pt x="12382" y="1150620"/>
                                  <a:pt x="13335" y="1144905"/>
                                </a:cubicBezTo>
                                <a:close/>
                                <a:moveTo>
                                  <a:pt x="902970" y="67627"/>
                                </a:moveTo>
                                <a:cubicBezTo>
                                  <a:pt x="908685" y="69532"/>
                                  <a:pt x="902017" y="73342"/>
                                  <a:pt x="878205" y="85724"/>
                                </a:cubicBezTo>
                                <a:cubicBezTo>
                                  <a:pt x="863917" y="91439"/>
                                  <a:pt x="846772" y="96202"/>
                                  <a:pt x="829627" y="102869"/>
                                </a:cubicBezTo>
                                <a:cubicBezTo>
                                  <a:pt x="812482" y="109537"/>
                                  <a:pt x="795337" y="115252"/>
                                  <a:pt x="780097" y="120967"/>
                                </a:cubicBezTo>
                                <a:cubicBezTo>
                                  <a:pt x="750570" y="132397"/>
                                  <a:pt x="729615" y="138112"/>
                                  <a:pt x="735330" y="130492"/>
                                </a:cubicBezTo>
                                <a:lnTo>
                                  <a:pt x="721995" y="130492"/>
                                </a:lnTo>
                                <a:cubicBezTo>
                                  <a:pt x="734377" y="125729"/>
                                  <a:pt x="755332" y="115252"/>
                                  <a:pt x="780097" y="105727"/>
                                </a:cubicBezTo>
                                <a:cubicBezTo>
                                  <a:pt x="792480" y="100964"/>
                                  <a:pt x="804862" y="96202"/>
                                  <a:pt x="818197" y="91439"/>
                                </a:cubicBezTo>
                                <a:cubicBezTo>
                                  <a:pt x="824865" y="89534"/>
                                  <a:pt x="830580" y="86677"/>
                                  <a:pt x="837247" y="84772"/>
                                </a:cubicBezTo>
                                <a:cubicBezTo>
                                  <a:pt x="843915" y="82867"/>
                                  <a:pt x="849630" y="80962"/>
                                  <a:pt x="855345" y="79057"/>
                                </a:cubicBezTo>
                                <a:cubicBezTo>
                                  <a:pt x="878205" y="72389"/>
                                  <a:pt x="896302" y="67627"/>
                                  <a:pt x="902970" y="67627"/>
                                </a:cubicBezTo>
                                <a:close/>
                                <a:moveTo>
                                  <a:pt x="1618298" y="56197"/>
                                </a:moveTo>
                                <a:cubicBezTo>
                                  <a:pt x="1634490" y="60007"/>
                                  <a:pt x="1651635" y="62864"/>
                                  <a:pt x="1667828" y="66674"/>
                                </a:cubicBezTo>
                                <a:lnTo>
                                  <a:pt x="1717358" y="80009"/>
                                </a:lnTo>
                                <a:cubicBezTo>
                                  <a:pt x="1724025" y="83819"/>
                                  <a:pt x="1730693" y="88582"/>
                                  <a:pt x="1737360" y="92392"/>
                                </a:cubicBezTo>
                                <a:cubicBezTo>
                                  <a:pt x="1723073" y="87629"/>
                                  <a:pt x="1703070" y="83819"/>
                                  <a:pt x="1682115" y="77152"/>
                                </a:cubicBezTo>
                                <a:cubicBezTo>
                                  <a:pt x="1661160" y="70484"/>
                                  <a:pt x="1638300" y="63817"/>
                                  <a:pt x="1618298" y="56197"/>
                                </a:cubicBezTo>
                                <a:close/>
                                <a:moveTo>
                                  <a:pt x="1295400" y="31432"/>
                                </a:moveTo>
                                <a:cubicBezTo>
                                  <a:pt x="1312545" y="32385"/>
                                  <a:pt x="1331595" y="32385"/>
                                  <a:pt x="1349692" y="33337"/>
                                </a:cubicBezTo>
                                <a:cubicBezTo>
                                  <a:pt x="1368742" y="34290"/>
                                  <a:pt x="1386840" y="36195"/>
                                  <a:pt x="1403985" y="37147"/>
                                </a:cubicBezTo>
                                <a:cubicBezTo>
                                  <a:pt x="1439227" y="40957"/>
                                  <a:pt x="1469707" y="44767"/>
                                  <a:pt x="1489710" y="46672"/>
                                </a:cubicBezTo>
                                <a:cubicBezTo>
                                  <a:pt x="1580197" y="60960"/>
                                  <a:pt x="1676400" y="87630"/>
                                  <a:pt x="1763077" y="123825"/>
                                </a:cubicBezTo>
                                <a:cubicBezTo>
                                  <a:pt x="1849755" y="160020"/>
                                  <a:pt x="1925955" y="203835"/>
                                  <a:pt x="1980247" y="243840"/>
                                </a:cubicBezTo>
                                <a:cubicBezTo>
                                  <a:pt x="1995487" y="253365"/>
                                  <a:pt x="2011680" y="264795"/>
                                  <a:pt x="2027872" y="275272"/>
                                </a:cubicBezTo>
                                <a:cubicBezTo>
                                  <a:pt x="2044065" y="285750"/>
                                  <a:pt x="2058352" y="296227"/>
                                  <a:pt x="2069782" y="302895"/>
                                </a:cubicBezTo>
                                <a:cubicBezTo>
                                  <a:pt x="2091690" y="317182"/>
                                  <a:pt x="2098357" y="319087"/>
                                  <a:pt x="2066925" y="291465"/>
                                </a:cubicBezTo>
                                <a:cubicBezTo>
                                  <a:pt x="2107882" y="322897"/>
                                  <a:pt x="2140267" y="359092"/>
                                  <a:pt x="2170747" y="393382"/>
                                </a:cubicBezTo>
                                <a:cubicBezTo>
                                  <a:pt x="2185987" y="410527"/>
                                  <a:pt x="2201228" y="427672"/>
                                  <a:pt x="2216467" y="442912"/>
                                </a:cubicBezTo>
                                <a:cubicBezTo>
                                  <a:pt x="2231707" y="459105"/>
                                  <a:pt x="2247900" y="474345"/>
                                  <a:pt x="2265045" y="487680"/>
                                </a:cubicBezTo>
                                <a:cubicBezTo>
                                  <a:pt x="2247900" y="465772"/>
                                  <a:pt x="2233612" y="448627"/>
                                  <a:pt x="2223135" y="435292"/>
                                </a:cubicBezTo>
                                <a:cubicBezTo>
                                  <a:pt x="2211705" y="421957"/>
                                  <a:pt x="2203132" y="412432"/>
                                  <a:pt x="2195512" y="402907"/>
                                </a:cubicBezTo>
                                <a:cubicBezTo>
                                  <a:pt x="2191703" y="398145"/>
                                  <a:pt x="2187892" y="394335"/>
                                  <a:pt x="2184082" y="389572"/>
                                </a:cubicBezTo>
                                <a:cubicBezTo>
                                  <a:pt x="2180273" y="384810"/>
                                  <a:pt x="2176462" y="381000"/>
                                  <a:pt x="2172652" y="376237"/>
                                </a:cubicBezTo>
                                <a:cubicBezTo>
                                  <a:pt x="2165032" y="367665"/>
                                  <a:pt x="2155507" y="357187"/>
                                  <a:pt x="2142172" y="343852"/>
                                </a:cubicBezTo>
                                <a:cubicBezTo>
                                  <a:pt x="2207895" y="390525"/>
                                  <a:pt x="2270760" y="457200"/>
                                  <a:pt x="2323148" y="529590"/>
                                </a:cubicBezTo>
                                <a:cubicBezTo>
                                  <a:pt x="2375535" y="601980"/>
                                  <a:pt x="2416492" y="679132"/>
                                  <a:pt x="2447925" y="744855"/>
                                </a:cubicBezTo>
                                <a:cubicBezTo>
                                  <a:pt x="2448877" y="743902"/>
                                  <a:pt x="2451735" y="749617"/>
                                  <a:pt x="2461260" y="751522"/>
                                </a:cubicBezTo>
                                <a:cubicBezTo>
                                  <a:pt x="2472690" y="784860"/>
                                  <a:pt x="2481263" y="818197"/>
                                  <a:pt x="2489835" y="850582"/>
                                </a:cubicBezTo>
                                <a:cubicBezTo>
                                  <a:pt x="2497455" y="882967"/>
                                  <a:pt x="2504123" y="913447"/>
                                  <a:pt x="2507932" y="943927"/>
                                </a:cubicBezTo>
                                <a:cubicBezTo>
                                  <a:pt x="2512695" y="973455"/>
                                  <a:pt x="2514600" y="1002982"/>
                                  <a:pt x="2516505" y="1029652"/>
                                </a:cubicBezTo>
                                <a:cubicBezTo>
                                  <a:pt x="2517457" y="1042987"/>
                                  <a:pt x="2517457" y="1056322"/>
                                  <a:pt x="2517457" y="1068705"/>
                                </a:cubicBezTo>
                                <a:cubicBezTo>
                                  <a:pt x="2517457" y="1082040"/>
                                  <a:pt x="2518410" y="1094422"/>
                                  <a:pt x="2517457" y="1105852"/>
                                </a:cubicBezTo>
                                <a:cubicBezTo>
                                  <a:pt x="2516505" y="1129665"/>
                                  <a:pt x="2515552" y="1151572"/>
                                  <a:pt x="2512695" y="1171575"/>
                                </a:cubicBezTo>
                                <a:cubicBezTo>
                                  <a:pt x="2509838" y="1191577"/>
                                  <a:pt x="2506980" y="1209675"/>
                                  <a:pt x="2504123" y="1224915"/>
                                </a:cubicBezTo>
                                <a:lnTo>
                                  <a:pt x="2495340" y="1253522"/>
                                </a:lnTo>
                                <a:lnTo>
                                  <a:pt x="2497455" y="1295400"/>
                                </a:lnTo>
                                <a:cubicBezTo>
                                  <a:pt x="2497455" y="1674157"/>
                                  <a:pt x="2324743" y="2012575"/>
                                  <a:pt x="2053779" y="2236194"/>
                                </a:cubicBezTo>
                                <a:lnTo>
                                  <a:pt x="2050729" y="2238475"/>
                                </a:lnTo>
                                <a:lnTo>
                                  <a:pt x="2048828" y="2240280"/>
                                </a:lnTo>
                                <a:cubicBezTo>
                                  <a:pt x="1981200" y="2297430"/>
                                  <a:pt x="1908810" y="2347912"/>
                                  <a:pt x="1835468" y="2390775"/>
                                </a:cubicBezTo>
                                <a:cubicBezTo>
                                  <a:pt x="1828324" y="2390775"/>
                                  <a:pt x="1804035" y="2399348"/>
                                  <a:pt x="1784152" y="2405658"/>
                                </a:cubicBezTo>
                                <a:lnTo>
                                  <a:pt x="1774926" y="2408142"/>
                                </a:lnTo>
                                <a:lnTo>
                                  <a:pt x="1752823" y="2418789"/>
                                </a:lnTo>
                                <a:cubicBezTo>
                                  <a:pt x="1606960" y="2480484"/>
                                  <a:pt x="1446591" y="2514600"/>
                                  <a:pt x="1278255" y="2514600"/>
                                </a:cubicBezTo>
                                <a:cubicBezTo>
                                  <a:pt x="1152003" y="2514600"/>
                                  <a:pt x="1030232" y="2495410"/>
                                  <a:pt x="915702" y="2459787"/>
                                </a:cubicBezTo>
                                <a:lnTo>
                                  <a:pt x="831186" y="2428854"/>
                                </a:lnTo>
                                <a:lnTo>
                                  <a:pt x="821055" y="2426017"/>
                                </a:lnTo>
                                <a:cubicBezTo>
                                  <a:pt x="811530" y="2423160"/>
                                  <a:pt x="800100" y="2419350"/>
                                  <a:pt x="787718" y="2413635"/>
                                </a:cubicBezTo>
                                <a:cubicBezTo>
                                  <a:pt x="738188" y="2395537"/>
                                  <a:pt x="678180" y="2361247"/>
                                  <a:pt x="647700" y="2347912"/>
                                </a:cubicBezTo>
                                <a:cubicBezTo>
                                  <a:pt x="635318" y="2338387"/>
                                  <a:pt x="621030" y="2326957"/>
                                  <a:pt x="603885" y="2315527"/>
                                </a:cubicBezTo>
                                <a:cubicBezTo>
                                  <a:pt x="587693" y="2304097"/>
                                  <a:pt x="570548" y="2290762"/>
                                  <a:pt x="552450" y="2278380"/>
                                </a:cubicBezTo>
                                <a:cubicBezTo>
                                  <a:pt x="534353" y="2265045"/>
                                  <a:pt x="517208" y="2250757"/>
                                  <a:pt x="499110" y="2237422"/>
                                </a:cubicBezTo>
                                <a:cubicBezTo>
                                  <a:pt x="481965" y="2223135"/>
                                  <a:pt x="465773" y="2209800"/>
                                  <a:pt x="451485" y="2196465"/>
                                </a:cubicBezTo>
                                <a:cubicBezTo>
                                  <a:pt x="442913" y="2192655"/>
                                  <a:pt x="406718" y="2160270"/>
                                  <a:pt x="411480" y="2171700"/>
                                </a:cubicBezTo>
                                <a:cubicBezTo>
                                  <a:pt x="433388" y="2190750"/>
                                  <a:pt x="447675" y="2205990"/>
                                  <a:pt x="461963" y="2219325"/>
                                </a:cubicBezTo>
                                <a:cubicBezTo>
                                  <a:pt x="476250" y="2233612"/>
                                  <a:pt x="490538" y="2247900"/>
                                  <a:pt x="514350" y="2266950"/>
                                </a:cubicBezTo>
                                <a:cubicBezTo>
                                  <a:pt x="507683" y="2265997"/>
                                  <a:pt x="497205" y="2260282"/>
                                  <a:pt x="485775" y="2251710"/>
                                </a:cubicBezTo>
                                <a:cubicBezTo>
                                  <a:pt x="474345" y="2242185"/>
                                  <a:pt x="461010" y="2229802"/>
                                  <a:pt x="445770" y="2215515"/>
                                </a:cubicBezTo>
                                <a:cubicBezTo>
                                  <a:pt x="431483" y="2201227"/>
                                  <a:pt x="416243" y="2184082"/>
                                  <a:pt x="401003" y="2167890"/>
                                </a:cubicBezTo>
                                <a:cubicBezTo>
                                  <a:pt x="393383" y="2159317"/>
                                  <a:pt x="385763" y="2150745"/>
                                  <a:pt x="378143" y="2142172"/>
                                </a:cubicBezTo>
                                <a:cubicBezTo>
                                  <a:pt x="370523" y="2133600"/>
                                  <a:pt x="362903" y="2125027"/>
                                  <a:pt x="355283" y="2116455"/>
                                </a:cubicBezTo>
                                <a:cubicBezTo>
                                  <a:pt x="367665" y="2126932"/>
                                  <a:pt x="380048" y="2135505"/>
                                  <a:pt x="392430" y="2145030"/>
                                </a:cubicBezTo>
                                <a:cubicBezTo>
                                  <a:pt x="366713" y="2118360"/>
                                  <a:pt x="342186" y="2088118"/>
                                  <a:pt x="319326" y="2055971"/>
                                </a:cubicBezTo>
                                <a:lnTo>
                                  <a:pt x="282887" y="1997944"/>
                                </a:lnTo>
                                <a:lnTo>
                                  <a:pt x="267275" y="1977066"/>
                                </a:lnTo>
                                <a:cubicBezTo>
                                  <a:pt x="245366" y="1944635"/>
                                  <a:pt x="224975" y="1911093"/>
                                  <a:pt x="206206" y="1876543"/>
                                </a:cubicBezTo>
                                <a:lnTo>
                                  <a:pt x="160874" y="1782439"/>
                                </a:lnTo>
                                <a:lnTo>
                                  <a:pt x="188595" y="1867852"/>
                                </a:lnTo>
                                <a:cubicBezTo>
                                  <a:pt x="146685" y="1795462"/>
                                  <a:pt x="115253" y="1707832"/>
                                  <a:pt x="94298" y="1623060"/>
                                </a:cubicBezTo>
                                <a:cubicBezTo>
                                  <a:pt x="72390" y="1538287"/>
                                  <a:pt x="61913" y="1457325"/>
                                  <a:pt x="48578" y="1397317"/>
                                </a:cubicBezTo>
                                <a:cubicBezTo>
                                  <a:pt x="48578" y="1424940"/>
                                  <a:pt x="53340" y="1457325"/>
                                  <a:pt x="57150" y="1489710"/>
                                </a:cubicBezTo>
                                <a:cubicBezTo>
                                  <a:pt x="60008" y="1505902"/>
                                  <a:pt x="62865" y="1522095"/>
                                  <a:pt x="65723" y="1538287"/>
                                </a:cubicBezTo>
                                <a:cubicBezTo>
                                  <a:pt x="68580" y="1554480"/>
                                  <a:pt x="72390" y="1569720"/>
                                  <a:pt x="76200" y="1584007"/>
                                </a:cubicBezTo>
                                <a:cubicBezTo>
                                  <a:pt x="89535" y="1642110"/>
                                  <a:pt x="102870" y="1685925"/>
                                  <a:pt x="93345" y="1687830"/>
                                </a:cubicBezTo>
                                <a:cubicBezTo>
                                  <a:pt x="90488" y="1686877"/>
                                  <a:pt x="85725" y="1679257"/>
                                  <a:pt x="80010" y="1665922"/>
                                </a:cubicBezTo>
                                <a:cubicBezTo>
                                  <a:pt x="75248" y="1652587"/>
                                  <a:pt x="68580" y="1634490"/>
                                  <a:pt x="62865" y="1614487"/>
                                </a:cubicBezTo>
                                <a:cubicBezTo>
                                  <a:pt x="58103" y="1594485"/>
                                  <a:pt x="53340" y="1572577"/>
                                  <a:pt x="48578" y="1551622"/>
                                </a:cubicBezTo>
                                <a:cubicBezTo>
                                  <a:pt x="50483" y="1524952"/>
                                  <a:pt x="47625" y="1505902"/>
                                  <a:pt x="45720" y="1489710"/>
                                </a:cubicBezTo>
                                <a:cubicBezTo>
                                  <a:pt x="40005" y="1422082"/>
                                  <a:pt x="36195" y="1359217"/>
                                  <a:pt x="35243" y="1299210"/>
                                </a:cubicBezTo>
                                <a:cubicBezTo>
                                  <a:pt x="35243" y="1283970"/>
                                  <a:pt x="35243" y="1268730"/>
                                  <a:pt x="35243" y="1254442"/>
                                </a:cubicBezTo>
                                <a:cubicBezTo>
                                  <a:pt x="35243" y="1246822"/>
                                  <a:pt x="35243" y="1239202"/>
                                  <a:pt x="35243" y="1232535"/>
                                </a:cubicBezTo>
                                <a:cubicBezTo>
                                  <a:pt x="35243" y="1224915"/>
                                  <a:pt x="36195" y="1218247"/>
                                  <a:pt x="36195" y="1210627"/>
                                </a:cubicBezTo>
                                <a:cubicBezTo>
                                  <a:pt x="37148" y="1196340"/>
                                  <a:pt x="37148" y="1181100"/>
                                  <a:pt x="38100" y="1166812"/>
                                </a:cubicBezTo>
                                <a:cubicBezTo>
                                  <a:pt x="39053" y="1152525"/>
                                  <a:pt x="40958" y="1138237"/>
                                  <a:pt x="41910" y="1123950"/>
                                </a:cubicBezTo>
                                <a:cubicBezTo>
                                  <a:pt x="42863" y="1117282"/>
                                  <a:pt x="42863" y="1109662"/>
                                  <a:pt x="43815" y="1102995"/>
                                </a:cubicBezTo>
                                <a:lnTo>
                                  <a:pt x="46673" y="1082040"/>
                                </a:lnTo>
                                <a:cubicBezTo>
                                  <a:pt x="48578" y="1067752"/>
                                  <a:pt x="50483" y="1053465"/>
                                  <a:pt x="53340" y="1040130"/>
                                </a:cubicBezTo>
                                <a:cubicBezTo>
                                  <a:pt x="59055" y="1012507"/>
                                  <a:pt x="64770" y="984885"/>
                                  <a:pt x="72390" y="957262"/>
                                </a:cubicBezTo>
                                <a:cubicBezTo>
                                  <a:pt x="88583" y="902017"/>
                                  <a:pt x="110490" y="849630"/>
                                  <a:pt x="140018" y="799147"/>
                                </a:cubicBezTo>
                                <a:cubicBezTo>
                                  <a:pt x="143352" y="808672"/>
                                  <a:pt x="155496" y="799862"/>
                                  <a:pt x="173355" y="780574"/>
                                </a:cubicBezTo>
                                <a:lnTo>
                                  <a:pt x="175420" y="778164"/>
                                </a:lnTo>
                                <a:lnTo>
                                  <a:pt x="206206" y="714257"/>
                                </a:lnTo>
                                <a:lnTo>
                                  <a:pt x="258734" y="634160"/>
                                </a:lnTo>
                                <a:lnTo>
                                  <a:pt x="251460" y="641985"/>
                                </a:lnTo>
                                <a:cubicBezTo>
                                  <a:pt x="240982" y="652462"/>
                                  <a:pt x="232410" y="661987"/>
                                  <a:pt x="231457" y="658177"/>
                                </a:cubicBezTo>
                                <a:cubicBezTo>
                                  <a:pt x="231457" y="654367"/>
                                  <a:pt x="239077" y="637222"/>
                                  <a:pt x="262890" y="597217"/>
                                </a:cubicBezTo>
                                <a:cubicBezTo>
                                  <a:pt x="240982" y="635317"/>
                                  <a:pt x="224790" y="655320"/>
                                  <a:pt x="213360" y="670560"/>
                                </a:cubicBezTo>
                                <a:cubicBezTo>
                                  <a:pt x="201930" y="684847"/>
                                  <a:pt x="193357" y="693420"/>
                                  <a:pt x="187642" y="706755"/>
                                </a:cubicBezTo>
                                <a:cubicBezTo>
                                  <a:pt x="182880" y="702945"/>
                                  <a:pt x="194310" y="679132"/>
                                  <a:pt x="210502" y="647700"/>
                                </a:cubicBezTo>
                                <a:cubicBezTo>
                                  <a:pt x="219075" y="632460"/>
                                  <a:pt x="229552" y="615315"/>
                                  <a:pt x="240030" y="597217"/>
                                </a:cubicBezTo>
                                <a:cubicBezTo>
                                  <a:pt x="251460" y="580072"/>
                                  <a:pt x="263842" y="562927"/>
                                  <a:pt x="274320" y="546735"/>
                                </a:cubicBezTo>
                                <a:cubicBezTo>
                                  <a:pt x="297180" y="515302"/>
                                  <a:pt x="316230" y="488632"/>
                                  <a:pt x="321945" y="480060"/>
                                </a:cubicBezTo>
                                <a:cubicBezTo>
                                  <a:pt x="323850" y="475297"/>
                                  <a:pt x="322897" y="475297"/>
                                  <a:pt x="316230" y="480060"/>
                                </a:cubicBezTo>
                                <a:cubicBezTo>
                                  <a:pt x="312420" y="481965"/>
                                  <a:pt x="307657" y="485775"/>
                                  <a:pt x="301942" y="491490"/>
                                </a:cubicBezTo>
                                <a:cubicBezTo>
                                  <a:pt x="296227" y="497205"/>
                                  <a:pt x="288607" y="503872"/>
                                  <a:pt x="280035" y="513397"/>
                                </a:cubicBezTo>
                                <a:cubicBezTo>
                                  <a:pt x="238125" y="555307"/>
                                  <a:pt x="200977" y="614362"/>
                                  <a:pt x="172402" y="670560"/>
                                </a:cubicBezTo>
                                <a:cubicBezTo>
                                  <a:pt x="164782" y="684847"/>
                                  <a:pt x="158115" y="699135"/>
                                  <a:pt x="151447" y="712470"/>
                                </a:cubicBezTo>
                                <a:cubicBezTo>
                                  <a:pt x="144780" y="726757"/>
                                  <a:pt x="138112" y="739140"/>
                                  <a:pt x="132397" y="751522"/>
                                </a:cubicBezTo>
                                <a:cubicBezTo>
                                  <a:pt x="121920" y="776287"/>
                                  <a:pt x="109537" y="797242"/>
                                  <a:pt x="100012" y="814387"/>
                                </a:cubicBezTo>
                                <a:cubicBezTo>
                                  <a:pt x="89535" y="825817"/>
                                  <a:pt x="87630" y="819150"/>
                                  <a:pt x="92392" y="801052"/>
                                </a:cubicBezTo>
                                <a:cubicBezTo>
                                  <a:pt x="94297" y="791527"/>
                                  <a:pt x="99060" y="780097"/>
                                  <a:pt x="103822" y="765810"/>
                                </a:cubicBezTo>
                                <a:cubicBezTo>
                                  <a:pt x="109537" y="752475"/>
                                  <a:pt x="115252" y="736282"/>
                                  <a:pt x="123825" y="719137"/>
                                </a:cubicBezTo>
                                <a:cubicBezTo>
                                  <a:pt x="139065" y="684847"/>
                                  <a:pt x="160020" y="646747"/>
                                  <a:pt x="180975" y="612457"/>
                                </a:cubicBezTo>
                                <a:cubicBezTo>
                                  <a:pt x="192405" y="596265"/>
                                  <a:pt x="202882" y="579120"/>
                                  <a:pt x="213360" y="563880"/>
                                </a:cubicBezTo>
                                <a:cubicBezTo>
                                  <a:pt x="223837" y="549592"/>
                                  <a:pt x="233362" y="535305"/>
                                  <a:pt x="241935" y="523875"/>
                                </a:cubicBezTo>
                                <a:cubicBezTo>
                                  <a:pt x="249555" y="513397"/>
                                  <a:pt x="260985" y="499110"/>
                                  <a:pt x="273367" y="483870"/>
                                </a:cubicBezTo>
                                <a:cubicBezTo>
                                  <a:pt x="280035" y="476250"/>
                                  <a:pt x="286702" y="468630"/>
                                  <a:pt x="293370" y="461010"/>
                                </a:cubicBezTo>
                                <a:cubicBezTo>
                                  <a:pt x="300037" y="453390"/>
                                  <a:pt x="306705" y="445770"/>
                                  <a:pt x="313372" y="439102"/>
                                </a:cubicBezTo>
                                <a:cubicBezTo>
                                  <a:pt x="326707" y="424815"/>
                                  <a:pt x="339090" y="414337"/>
                                  <a:pt x="347662" y="406717"/>
                                </a:cubicBezTo>
                                <a:cubicBezTo>
                                  <a:pt x="356235" y="399097"/>
                                  <a:pt x="360997" y="397192"/>
                                  <a:pt x="360045" y="401955"/>
                                </a:cubicBezTo>
                                <a:cubicBezTo>
                                  <a:pt x="402907" y="349567"/>
                                  <a:pt x="450532" y="305752"/>
                                  <a:pt x="500062" y="269557"/>
                                </a:cubicBezTo>
                                <a:cubicBezTo>
                                  <a:pt x="511492" y="260985"/>
                                  <a:pt x="524827" y="253365"/>
                                  <a:pt x="537210" y="244792"/>
                                </a:cubicBezTo>
                                <a:cubicBezTo>
                                  <a:pt x="549592" y="237172"/>
                                  <a:pt x="561975" y="228600"/>
                                  <a:pt x="575310" y="221932"/>
                                </a:cubicBezTo>
                                <a:cubicBezTo>
                                  <a:pt x="587692" y="215265"/>
                                  <a:pt x="601027" y="207645"/>
                                  <a:pt x="613410" y="200977"/>
                                </a:cubicBezTo>
                                <a:cubicBezTo>
                                  <a:pt x="626745" y="194310"/>
                                  <a:pt x="639127" y="187642"/>
                                  <a:pt x="652462" y="181927"/>
                                </a:cubicBezTo>
                                <a:lnTo>
                                  <a:pt x="671512" y="172402"/>
                                </a:lnTo>
                                <a:lnTo>
                                  <a:pt x="691515" y="163830"/>
                                </a:lnTo>
                                <a:cubicBezTo>
                                  <a:pt x="703897" y="158115"/>
                                  <a:pt x="717232" y="152400"/>
                                  <a:pt x="730567" y="147637"/>
                                </a:cubicBezTo>
                                <a:cubicBezTo>
                                  <a:pt x="757237" y="138112"/>
                                  <a:pt x="782955" y="126682"/>
                                  <a:pt x="810577" y="118110"/>
                                </a:cubicBezTo>
                                <a:cubicBezTo>
                                  <a:pt x="864870" y="98107"/>
                                  <a:pt x="920115" y="80962"/>
                                  <a:pt x="979170" y="60960"/>
                                </a:cubicBezTo>
                                <a:cubicBezTo>
                                  <a:pt x="1000125" y="58102"/>
                                  <a:pt x="1016317" y="55245"/>
                                  <a:pt x="1031557" y="54292"/>
                                </a:cubicBezTo>
                                <a:cubicBezTo>
                                  <a:pt x="1046797" y="53340"/>
                                  <a:pt x="1060132" y="53340"/>
                                  <a:pt x="1074420" y="52387"/>
                                </a:cubicBezTo>
                                <a:cubicBezTo>
                                  <a:pt x="1088707" y="51435"/>
                                  <a:pt x="1103947" y="51435"/>
                                  <a:pt x="1122045" y="50482"/>
                                </a:cubicBezTo>
                                <a:cubicBezTo>
                                  <a:pt x="1140142" y="49530"/>
                                  <a:pt x="1162050" y="47625"/>
                                  <a:pt x="1189672" y="45720"/>
                                </a:cubicBezTo>
                                <a:cubicBezTo>
                                  <a:pt x="1180147" y="41910"/>
                                  <a:pt x="1188720" y="38100"/>
                                  <a:pt x="1208722" y="35242"/>
                                </a:cubicBezTo>
                                <a:cubicBezTo>
                                  <a:pt x="1219200" y="34290"/>
                                  <a:pt x="1232535" y="33337"/>
                                  <a:pt x="1246822" y="32385"/>
                                </a:cubicBezTo>
                                <a:cubicBezTo>
                                  <a:pt x="1261110" y="31432"/>
                                  <a:pt x="1278255" y="30480"/>
                                  <a:pt x="1295400" y="31432"/>
                                </a:cubicBezTo>
                                <a:close/>
                                <a:moveTo>
                                  <a:pt x="1276350" y="0"/>
                                </a:moveTo>
                                <a:cubicBezTo>
                                  <a:pt x="1375410" y="0"/>
                                  <a:pt x="1469708" y="15240"/>
                                  <a:pt x="1536383" y="31432"/>
                                </a:cubicBezTo>
                                <a:cubicBezTo>
                                  <a:pt x="1512570" y="30480"/>
                                  <a:pt x="1488758" y="28575"/>
                                  <a:pt x="1465898" y="27622"/>
                                </a:cubicBezTo>
                                <a:cubicBezTo>
                                  <a:pt x="1438275" y="23812"/>
                                  <a:pt x="1409700" y="20002"/>
                                  <a:pt x="1380173" y="19050"/>
                                </a:cubicBezTo>
                                <a:cubicBezTo>
                                  <a:pt x="1365885" y="19050"/>
                                  <a:pt x="1350645" y="18097"/>
                                  <a:pt x="1336358" y="18097"/>
                                </a:cubicBezTo>
                                <a:cubicBezTo>
                                  <a:pt x="1322070" y="19050"/>
                                  <a:pt x="1306830" y="19050"/>
                                  <a:pt x="1292543" y="19050"/>
                                </a:cubicBezTo>
                                <a:cubicBezTo>
                                  <a:pt x="1278255" y="19050"/>
                                  <a:pt x="1263015" y="20002"/>
                                  <a:pt x="1248728" y="20955"/>
                                </a:cubicBezTo>
                                <a:cubicBezTo>
                                  <a:pt x="1233488" y="21907"/>
                                  <a:pt x="1219200" y="21907"/>
                                  <a:pt x="1204913" y="23812"/>
                                </a:cubicBezTo>
                                <a:cubicBezTo>
                                  <a:pt x="1176338" y="27622"/>
                                  <a:pt x="1147763" y="28575"/>
                                  <a:pt x="1119188" y="32385"/>
                                </a:cubicBezTo>
                                <a:cubicBezTo>
                                  <a:pt x="1107758" y="32385"/>
                                  <a:pt x="1097280" y="32385"/>
                                  <a:pt x="1086803" y="33337"/>
                                </a:cubicBezTo>
                                <a:cubicBezTo>
                                  <a:pt x="1076325" y="33337"/>
                                  <a:pt x="1066800" y="35242"/>
                                  <a:pt x="1057275" y="36195"/>
                                </a:cubicBezTo>
                                <a:cubicBezTo>
                                  <a:pt x="1038225" y="39052"/>
                                  <a:pt x="1022033" y="40005"/>
                                  <a:pt x="1009650" y="42862"/>
                                </a:cubicBezTo>
                                <a:cubicBezTo>
                                  <a:pt x="984885" y="47625"/>
                                  <a:pt x="976313" y="47625"/>
                                  <a:pt x="997268" y="35242"/>
                                </a:cubicBezTo>
                                <a:cubicBezTo>
                                  <a:pt x="1076325" y="14287"/>
                                  <a:pt x="1178243" y="0"/>
                                  <a:pt x="12763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pic:pic xmlns:pic="http://schemas.openxmlformats.org/drawingml/2006/picture">
                        <pic:nvPicPr>
                          <pic:cNvPr id="17" name="Imagen 28" descr="Icono de teléfono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820" y="83820"/>
                            <a:ext cx="164465" cy="16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group w14:anchorId="73A291F3" id="Grupo 22" o:spid="_x0000_s1026" alt="icono de teléfono" style="position:absolute;margin-left:0;margin-top:336.4pt;width:26.6pt;height:26.55pt;z-index:251660288;mso-position-horizontal-relative:margin;mso-position-vertical-relative:margin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">
                <v:shape id="Forma libre: Forma 162" o:spid="_x0000_s1027" style="position:absolute;width:337820;height:337185;visibility:visible;mso-wrap-style:square;v-text-anchor:middle" coordsize="2517880,2514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yDTMUA&#10;AADcAAAADwAAAGRycy9kb3ducmV2LnhtbERPTWvCQBC9C/6HZQq96abaikRXEW1BioVqRPA2zU6T&#10;YHY2Zjca++vdQqG3ebzPmc5bU4oL1a6wrOCpH4EgTq0uOFOwT956YxDOI2ssLZOCGzmYz7qdKcba&#10;XnlLl53PRAhhF6OC3PsqltKlORl0fVsRB+7b1gZ9gHUmdY3XEG5KOYiikTRYcGjIsaJlTulp1xgF&#10;X8+vw/MxpeblsDo1bfKRbN4/f5R6fGgXExCeWv8v/nOvdZg/GsLvM+ECOb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DINMxQAAANwAAAAPAAAAAAAAAAAAAAAAAJgCAABkcnMv&#10;ZG93bnJldi54bWxQSwUGAAAAAAQABAD1AAAAigM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<v:stroke joinstyle="miter"/>
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  <v:shape id="Imagen 28" o:spid="_x0000_s1028" type="#_x0000_t75" alt="Icono de teléfono" style="position:absolute;left:83820;top:83820;width:164465;height:1644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Kt1XXBAAAA2wAAAA8AAABkcnMvZG93bnJldi54bWxET01rwkAQvQv9D8sUvIhuKrTV6CpSUISe&#10;jNbzkB2zwexsmt0msb++KxS8zeN9znLd20q01PjSsYKXSQKCOHe65ELB6bgdz0D4gKyxckwKbuRh&#10;vXoaLDHVruMDtVkoRAxhn6ICE0KdSulzQxb9xNXEkbu4xmKIsCmkbrCL4baS0yR5kxZLjg0Ga/ow&#10;lF+zH6sA5+3sG93GfJ1HJ3793JVd/pspNXzuNwsQgfrwEP+79zrOf4f7L/EAufo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Kt1XXBAAAA2wAAAA8AAAAAAAAAAAAAAAAAnwIA&#10;AGRycy9kb3ducmV2LnhtbFBLBQYAAAAABAAEAPcAAACNAwAAAAA=&#10;">
                  <v:imagedata r:id="rId15" o:title="Icono de teléfono"/>
                  <v:path arrowok="t"/>
                </v:shape>
                <w10:wrap type="square" anchorx="margin" anchory="margin"/>
              </v:group>
            </w:pict>
          </mc:Fallback>
        </mc:AlternateContent>
      </w:r>
    </w:p>
    <w:p w14:paraId="3A1B32BC" w14:textId="5F16A3D4" w:rsidR="00456F47" w:rsidRPr="00837295" w:rsidRDefault="00CE2C51" w:rsidP="00456F47">
      <w:pPr>
        <w:pStyle w:val="Textoindependiente"/>
        <w:rPr>
          <w:sz w:val="22"/>
          <w:lang w:val="es-ES_tradnl"/>
        </w:rPr>
      </w:pPr>
      <w:r>
        <w:rPr>
          <w:sz w:val="22"/>
          <w:lang w:val="es-ES_tradnl"/>
        </w:rPr>
        <w:t>985 962 145</w:t>
      </w:r>
    </w:p>
    <w:p w14:paraId="40761CA8" w14:textId="77777777" w:rsidR="00456F47" w:rsidRDefault="00456F47" w:rsidP="00456F47">
      <w:pPr>
        <w:pStyle w:val="Textoindependiente"/>
        <w:rPr>
          <w:lang w:val="es-ES_tradnl"/>
        </w:rPr>
      </w:pPr>
    </w:p>
    <w:p w14:paraId="0E362204" w14:textId="77777777" w:rsidR="00837295" w:rsidRDefault="00837295" w:rsidP="00456F47">
      <w:pPr>
        <w:pStyle w:val="Textoindependiente"/>
        <w:rPr>
          <w:lang w:val="es-ES_tradnl"/>
        </w:rPr>
      </w:pPr>
    </w:p>
    <w:p w14:paraId="4DC3A3C8" w14:textId="77777777" w:rsidR="00456F47" w:rsidRDefault="00837295" w:rsidP="00456F47">
      <w:pPr>
        <w:pStyle w:val="Textoindependiente"/>
        <w:rPr>
          <w:lang w:val="es-ES_tradnl"/>
        </w:rPr>
      </w:pPr>
      <w:r w:rsidRPr="00AF6FD0">
        <w:rPr>
          <w:rFonts w:asciiTheme="minorHAnsi" w:hAnsiTheme="minorHAnsi"/>
          <w:noProof/>
          <w:sz w:val="24"/>
          <w:szCs w:val="24"/>
          <w:lang w:eastAsia="es-ES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3E99092" wp14:editId="725C009C">
                <wp:simplePos x="0" y="0"/>
                <wp:positionH relativeFrom="margin">
                  <wp:posOffset>0</wp:posOffset>
                </wp:positionH>
                <wp:positionV relativeFrom="page">
                  <wp:posOffset>6384290</wp:posOffset>
                </wp:positionV>
                <wp:extent cx="338455" cy="346075"/>
                <wp:effectExtent l="0" t="0" r="4445" b="0"/>
                <wp:wrapSquare wrapText="bothSides"/>
                <wp:docPr id="24" name="Grupo 24" descr="icono de correo electrónic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455" cy="346075"/>
                          <a:chOff x="0" y="0"/>
                          <a:chExt cx="338455" cy="346075"/>
                        </a:xfrm>
                      </wpg:grpSpPr>
                      <wps:wsp>
                        <wps:cNvPr id="274" name="Forma libre: Forma 273">
                          <a:extLst>
                            <a:ext uri="{FF2B5EF4-FFF2-40B4-BE49-F238E27FC236}">
    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16="http://schemas.microsoft.com/office/drawing/2014/main" id="{7819D08A-7F81-4EEC-970C-E8ECE319DA2A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338455" cy="346075"/>
                          </a:xfrm>
                          <a:custGeom>
                            <a:avLst/>
                            <a:gdLst>
                              <a:gd name="connsiteX0" fmla="*/ 2554038 w 2731203"/>
                              <a:gd name="connsiteY0" fmla="*/ 843497 h 2794134"/>
                              <a:gd name="connsiteX1" fmla="*/ 2554990 w 2731203"/>
                              <a:gd name="connsiteY1" fmla="*/ 843497 h 2794134"/>
                              <a:gd name="connsiteX2" fmla="*/ 2574040 w 2731203"/>
                              <a:gd name="connsiteY2" fmla="*/ 889217 h 2794134"/>
                              <a:gd name="connsiteX3" fmla="*/ 2554038 w 2731203"/>
                              <a:gd name="connsiteY3" fmla="*/ 843497 h 2794134"/>
                              <a:gd name="connsiteX4" fmla="*/ 2630238 w 2731203"/>
                              <a:gd name="connsiteY4" fmla="*/ 810160 h 2794134"/>
                              <a:gd name="connsiteX5" fmla="*/ 2631190 w 2731203"/>
                              <a:gd name="connsiteY5" fmla="*/ 810160 h 2794134"/>
                              <a:gd name="connsiteX6" fmla="*/ 2651193 w 2731203"/>
                              <a:gd name="connsiteY6" fmla="*/ 858737 h 2794134"/>
                              <a:gd name="connsiteX7" fmla="*/ 2630238 w 2731203"/>
                              <a:gd name="connsiteY7" fmla="*/ 810160 h 2794134"/>
                              <a:gd name="connsiteX8" fmla="*/ 2475759 w 2731203"/>
                              <a:gd name="connsiteY8" fmla="*/ 697568 h 2794134"/>
                              <a:gd name="connsiteX9" fmla="*/ 2489267 w 2731203"/>
                              <a:gd name="connsiteY9" fmla="*/ 717767 h 2794134"/>
                              <a:gd name="connsiteX10" fmla="*/ 2488315 w 2731203"/>
                              <a:gd name="connsiteY10" fmla="*/ 717767 h 2794134"/>
                              <a:gd name="connsiteX11" fmla="*/ 2444909 w 2731203"/>
                              <a:gd name="connsiteY11" fmla="*/ 651438 h 2794134"/>
                              <a:gd name="connsiteX12" fmla="*/ 2454977 w 2731203"/>
                              <a:gd name="connsiteY12" fmla="*/ 665379 h 2794134"/>
                              <a:gd name="connsiteX13" fmla="*/ 2466407 w 2731203"/>
                              <a:gd name="connsiteY13" fmla="*/ 682524 h 2794134"/>
                              <a:gd name="connsiteX14" fmla="*/ 2475759 w 2731203"/>
                              <a:gd name="connsiteY14" fmla="*/ 697568 h 2794134"/>
                              <a:gd name="connsiteX15" fmla="*/ 382337 w 2731203"/>
                              <a:gd name="connsiteY15" fmla="*/ 565367 h 2794134"/>
                              <a:gd name="connsiteX16" fmla="*/ 363287 w 2731203"/>
                              <a:gd name="connsiteY16" fmla="*/ 599657 h 2794134"/>
                              <a:gd name="connsiteX17" fmla="*/ 345190 w 2731203"/>
                              <a:gd name="connsiteY17" fmla="*/ 635852 h 2794134"/>
                              <a:gd name="connsiteX18" fmla="*/ 336617 w 2731203"/>
                              <a:gd name="connsiteY18" fmla="*/ 653949 h 2794134"/>
                              <a:gd name="connsiteX19" fmla="*/ 328045 w 2731203"/>
                              <a:gd name="connsiteY19" fmla="*/ 672047 h 2794134"/>
                              <a:gd name="connsiteX20" fmla="*/ 311852 w 2731203"/>
                              <a:gd name="connsiteY20" fmla="*/ 709194 h 2794134"/>
                              <a:gd name="connsiteX21" fmla="*/ 134687 w 2731203"/>
                              <a:gd name="connsiteY21" fmla="*/ 1227354 h 2794134"/>
                              <a:gd name="connsiteX22" fmla="*/ 132782 w 2731203"/>
                              <a:gd name="connsiteY22" fmla="*/ 1502627 h 2794134"/>
                              <a:gd name="connsiteX23" fmla="*/ 189932 w 2731203"/>
                              <a:gd name="connsiteY23" fmla="*/ 1772184 h 2794134"/>
                              <a:gd name="connsiteX24" fmla="*/ 469015 w 2731203"/>
                              <a:gd name="connsiteY24" fmla="*/ 2242719 h 2794134"/>
                              <a:gd name="connsiteX25" fmla="*/ 919547 w 2731203"/>
                              <a:gd name="connsiteY25" fmla="*/ 2553234 h 2794134"/>
                              <a:gd name="connsiteX26" fmla="*/ 1458663 w 2731203"/>
                              <a:gd name="connsiteY26" fmla="*/ 2645627 h 2794134"/>
                              <a:gd name="connsiteX27" fmla="*/ 1987300 w 2731203"/>
                              <a:gd name="connsiteY27" fmla="*/ 2503704 h 2794134"/>
                              <a:gd name="connsiteX28" fmla="*/ 2407353 w 2731203"/>
                              <a:gd name="connsiteY28" fmla="*/ 2153184 h 2794134"/>
                              <a:gd name="connsiteX29" fmla="*/ 2642620 w 2731203"/>
                              <a:gd name="connsiteY29" fmla="*/ 1658837 h 2794134"/>
                              <a:gd name="connsiteX30" fmla="*/ 2679767 w 2731203"/>
                              <a:gd name="connsiteY30" fmla="*/ 1776947 h 2794134"/>
                              <a:gd name="connsiteX31" fmla="*/ 2382588 w 2731203"/>
                              <a:gd name="connsiteY31" fmla="*/ 2277962 h 2794134"/>
                              <a:gd name="connsiteX32" fmla="*/ 1903480 w 2731203"/>
                              <a:gd name="connsiteY32" fmla="*/ 2604669 h 2794134"/>
                              <a:gd name="connsiteX33" fmla="*/ 1332932 w 2731203"/>
                              <a:gd name="connsiteY33" fmla="*/ 2697062 h 2794134"/>
                              <a:gd name="connsiteX34" fmla="*/ 779530 w 2731203"/>
                              <a:gd name="connsiteY34" fmla="*/ 2538947 h 2794134"/>
                              <a:gd name="connsiteX35" fmla="*/ 347095 w 2731203"/>
                              <a:gd name="connsiteY35" fmla="*/ 2162709 h 2794134"/>
                              <a:gd name="connsiteX36" fmla="*/ 116590 w 2731203"/>
                              <a:gd name="connsiteY36" fmla="*/ 1640739 h 2794134"/>
                              <a:gd name="connsiteX37" fmla="*/ 129925 w 2731203"/>
                              <a:gd name="connsiteY37" fmla="*/ 1072097 h 2794134"/>
                              <a:gd name="connsiteX38" fmla="*/ 228032 w 2731203"/>
                              <a:gd name="connsiteY38" fmla="*/ 804444 h 2794134"/>
                              <a:gd name="connsiteX39" fmla="*/ 382337 w 2731203"/>
                              <a:gd name="connsiteY39" fmla="*/ 565367 h 2794134"/>
                              <a:gd name="connsiteX40" fmla="*/ 2429260 w 2731203"/>
                              <a:gd name="connsiteY40" fmla="*/ 494882 h 2794134"/>
                              <a:gd name="connsiteX41" fmla="*/ 2434975 w 2731203"/>
                              <a:gd name="connsiteY41" fmla="*/ 497739 h 2794134"/>
                              <a:gd name="connsiteX42" fmla="*/ 2441642 w 2731203"/>
                              <a:gd name="connsiteY42" fmla="*/ 501549 h 2794134"/>
                              <a:gd name="connsiteX43" fmla="*/ 2468312 w 2731203"/>
                              <a:gd name="connsiteY43" fmla="*/ 534887 h 2794134"/>
                              <a:gd name="connsiteX44" fmla="*/ 2494030 w 2731203"/>
                              <a:gd name="connsiteY44" fmla="*/ 569177 h 2794134"/>
                              <a:gd name="connsiteX45" fmla="*/ 2526415 w 2731203"/>
                              <a:gd name="connsiteY45" fmla="*/ 616802 h 2794134"/>
                              <a:gd name="connsiteX46" fmla="*/ 2564515 w 2731203"/>
                              <a:gd name="connsiteY46" fmla="*/ 678714 h 2794134"/>
                              <a:gd name="connsiteX47" fmla="*/ 2582612 w 2731203"/>
                              <a:gd name="connsiteY47" fmla="*/ 711099 h 2794134"/>
                              <a:gd name="connsiteX48" fmla="*/ 2591185 w 2731203"/>
                              <a:gd name="connsiteY48" fmla="*/ 727292 h 2794134"/>
                              <a:gd name="connsiteX49" fmla="*/ 2598805 w 2731203"/>
                              <a:gd name="connsiteY49" fmla="*/ 743484 h 2794134"/>
                              <a:gd name="connsiteX50" fmla="*/ 2596900 w 2731203"/>
                              <a:gd name="connsiteY50" fmla="*/ 742532 h 2794134"/>
                              <a:gd name="connsiteX51" fmla="*/ 2578802 w 2731203"/>
                              <a:gd name="connsiteY51" fmla="*/ 709194 h 2794134"/>
                              <a:gd name="connsiteX52" fmla="*/ 2559752 w 2731203"/>
                              <a:gd name="connsiteY52" fmla="*/ 675857 h 2794134"/>
                              <a:gd name="connsiteX53" fmla="*/ 2518795 w 2731203"/>
                              <a:gd name="connsiteY53" fmla="*/ 611087 h 2794134"/>
                              <a:gd name="connsiteX54" fmla="*/ 2486410 w 2731203"/>
                              <a:gd name="connsiteY54" fmla="*/ 566319 h 2794134"/>
                              <a:gd name="connsiteX55" fmla="*/ 2458787 w 2731203"/>
                              <a:gd name="connsiteY55" fmla="*/ 530124 h 2794134"/>
                              <a:gd name="connsiteX56" fmla="*/ 2444500 w 2731203"/>
                              <a:gd name="connsiteY56" fmla="*/ 512027 h 2794134"/>
                              <a:gd name="connsiteX57" fmla="*/ 2280670 w 2731203"/>
                              <a:gd name="connsiteY57" fmla="*/ 458687 h 2794134"/>
                              <a:gd name="connsiteX58" fmla="*/ 2296862 w 2731203"/>
                              <a:gd name="connsiteY58" fmla="*/ 465354 h 2794134"/>
                              <a:gd name="connsiteX59" fmla="*/ 2400566 w 2731203"/>
                              <a:gd name="connsiteY59" fmla="*/ 585131 h 2794134"/>
                              <a:gd name="connsiteX60" fmla="*/ 2444909 w 2731203"/>
                              <a:gd name="connsiteY60" fmla="*/ 651438 h 2794134"/>
                              <a:gd name="connsiteX61" fmla="*/ 2442595 w 2731203"/>
                              <a:gd name="connsiteY61" fmla="*/ 648234 h 2794134"/>
                              <a:gd name="connsiteX62" fmla="*/ 2418782 w 2731203"/>
                              <a:gd name="connsiteY62" fmla="*/ 613944 h 2794134"/>
                              <a:gd name="connsiteX63" fmla="*/ 2393065 w 2731203"/>
                              <a:gd name="connsiteY63" fmla="*/ 581559 h 2794134"/>
                              <a:gd name="connsiteX64" fmla="*/ 2379730 w 2731203"/>
                              <a:gd name="connsiteY64" fmla="*/ 565367 h 2794134"/>
                              <a:gd name="connsiteX65" fmla="*/ 2366395 w 2731203"/>
                              <a:gd name="connsiteY65" fmla="*/ 549174 h 2794134"/>
                              <a:gd name="connsiteX66" fmla="*/ 2338772 w 2731203"/>
                              <a:gd name="connsiteY66" fmla="*/ 517742 h 2794134"/>
                              <a:gd name="connsiteX67" fmla="*/ 2280670 w 2731203"/>
                              <a:gd name="connsiteY67" fmla="*/ 458687 h 2794134"/>
                              <a:gd name="connsiteX68" fmla="*/ 1399608 w 2731203"/>
                              <a:gd name="connsiteY68" fmla="*/ 153887 h 2794134"/>
                              <a:gd name="connsiteX69" fmla="*/ 2618808 w 2731203"/>
                              <a:gd name="connsiteY69" fmla="*/ 1373087 h 2794134"/>
                              <a:gd name="connsiteX70" fmla="*/ 2612513 w 2731203"/>
                              <a:gd name="connsiteY70" fmla="*/ 1497743 h 2794134"/>
                              <a:gd name="connsiteX71" fmla="*/ 2595954 w 2731203"/>
                              <a:gd name="connsiteY71" fmla="*/ 1606243 h 2794134"/>
                              <a:gd name="connsiteX72" fmla="*/ 2598805 w 2731203"/>
                              <a:gd name="connsiteY72" fmla="*/ 1612164 h 2794134"/>
                              <a:gd name="connsiteX73" fmla="*/ 2620713 w 2731203"/>
                              <a:gd name="connsiteY73" fmla="*/ 1667409 h 2794134"/>
                              <a:gd name="connsiteX74" fmla="*/ 2408305 w 2731203"/>
                              <a:gd name="connsiteY74" fmla="*/ 2112227 h 2794134"/>
                              <a:gd name="connsiteX75" fmla="*/ 2041592 w 2731203"/>
                              <a:gd name="connsiteY75" fmla="*/ 2439887 h 2794134"/>
                              <a:gd name="connsiteX76" fmla="*/ 1578677 w 2731203"/>
                              <a:gd name="connsiteY76" fmla="*/ 2599907 h 2794134"/>
                              <a:gd name="connsiteX77" fmla="*/ 1091950 w 2731203"/>
                              <a:gd name="connsiteY77" fmla="*/ 2569427 h 2794134"/>
                              <a:gd name="connsiteX78" fmla="*/ 656657 w 2731203"/>
                              <a:gd name="connsiteY78" fmla="*/ 2353209 h 2794134"/>
                              <a:gd name="connsiteX79" fmla="*/ 339475 w 2731203"/>
                              <a:gd name="connsiteY79" fmla="*/ 1987449 h 2794134"/>
                              <a:gd name="connsiteX80" fmla="*/ 188980 w 2731203"/>
                              <a:gd name="connsiteY80" fmla="*/ 1529297 h 2794134"/>
                              <a:gd name="connsiteX81" fmla="*/ 186849 w 2731203"/>
                              <a:gd name="connsiteY81" fmla="*/ 1498705 h 2794134"/>
                              <a:gd name="connsiteX82" fmla="*/ 186703 w 2731203"/>
                              <a:gd name="connsiteY82" fmla="*/ 1497743 h 2794134"/>
                              <a:gd name="connsiteX83" fmla="*/ 186492 w 2731203"/>
                              <a:gd name="connsiteY83" fmla="*/ 1493576 h 2794134"/>
                              <a:gd name="connsiteX84" fmla="*/ 180586 w 2731203"/>
                              <a:gd name="connsiteY84" fmla="*/ 1408776 h 2794134"/>
                              <a:gd name="connsiteX85" fmla="*/ 181167 w 2731203"/>
                              <a:gd name="connsiteY85" fmla="*/ 1388115 h 2794134"/>
                              <a:gd name="connsiteX86" fmla="*/ 180408 w 2731203"/>
                              <a:gd name="connsiteY86" fmla="*/ 1373087 h 2794134"/>
                              <a:gd name="connsiteX87" fmla="*/ 183073 w 2731203"/>
                              <a:gd name="connsiteY87" fmla="*/ 1320311 h 2794134"/>
                              <a:gd name="connsiteX88" fmla="*/ 183979 w 2731203"/>
                              <a:gd name="connsiteY88" fmla="*/ 1288077 h 2794134"/>
                              <a:gd name="connsiteX89" fmla="*/ 185178 w 2731203"/>
                              <a:gd name="connsiteY89" fmla="*/ 1278633 h 2794134"/>
                              <a:gd name="connsiteX90" fmla="*/ 186703 w 2731203"/>
                              <a:gd name="connsiteY90" fmla="*/ 1248431 h 2794134"/>
                              <a:gd name="connsiteX91" fmla="*/ 1399608 w 2731203"/>
                              <a:gd name="connsiteY91" fmla="*/ 153887 h 2794134"/>
                              <a:gd name="connsiteX92" fmla="*/ 823345 w 2731203"/>
                              <a:gd name="connsiteY92" fmla="*/ 112930 h 2794134"/>
                              <a:gd name="connsiteX93" fmla="*/ 690948 w 2731203"/>
                              <a:gd name="connsiteY93" fmla="*/ 207227 h 2794134"/>
                              <a:gd name="connsiteX94" fmla="*/ 431868 w 2731203"/>
                              <a:gd name="connsiteY94" fmla="*/ 411062 h 2794134"/>
                              <a:gd name="connsiteX95" fmla="*/ 228985 w 2731203"/>
                              <a:gd name="connsiteY95" fmla="*/ 670142 h 2794134"/>
                              <a:gd name="connsiteX96" fmla="*/ 93730 w 2731203"/>
                              <a:gd name="connsiteY96" fmla="*/ 971132 h 2794134"/>
                              <a:gd name="connsiteX97" fmla="*/ 35628 w 2731203"/>
                              <a:gd name="connsiteY97" fmla="*/ 1294982 h 2794134"/>
                              <a:gd name="connsiteX98" fmla="*/ 55630 w 2731203"/>
                              <a:gd name="connsiteY98" fmla="*/ 1623595 h 2794134"/>
                              <a:gd name="connsiteX99" fmla="*/ 72775 w 2731203"/>
                              <a:gd name="connsiteY99" fmla="*/ 1704557 h 2794134"/>
                              <a:gd name="connsiteX100" fmla="*/ 83253 w 2731203"/>
                              <a:gd name="connsiteY100" fmla="*/ 1744562 h 2794134"/>
                              <a:gd name="connsiteX101" fmla="*/ 94683 w 2731203"/>
                              <a:gd name="connsiteY101" fmla="*/ 1784567 h 2794134"/>
                              <a:gd name="connsiteX102" fmla="*/ 153738 w 2731203"/>
                              <a:gd name="connsiteY102" fmla="*/ 1938872 h 2794134"/>
                              <a:gd name="connsiteX103" fmla="*/ 230890 w 2731203"/>
                              <a:gd name="connsiteY103" fmla="*/ 2084605 h 2794134"/>
                              <a:gd name="connsiteX104" fmla="*/ 325188 w 2731203"/>
                              <a:gd name="connsiteY104" fmla="*/ 2219860 h 2794134"/>
                              <a:gd name="connsiteX105" fmla="*/ 434725 w 2731203"/>
                              <a:gd name="connsiteY105" fmla="*/ 2343685 h 2794134"/>
                              <a:gd name="connsiteX106" fmla="*/ 558550 w 2731203"/>
                              <a:gd name="connsiteY106" fmla="*/ 2452270 h 2794134"/>
                              <a:gd name="connsiteX107" fmla="*/ 693805 w 2731203"/>
                              <a:gd name="connsiteY107" fmla="*/ 2546567 h 2794134"/>
                              <a:gd name="connsiteX108" fmla="*/ 730000 w 2731203"/>
                              <a:gd name="connsiteY108" fmla="*/ 2567522 h 2794134"/>
                              <a:gd name="connsiteX109" fmla="*/ 748098 w 2731203"/>
                              <a:gd name="connsiteY109" fmla="*/ 2578000 h 2794134"/>
                              <a:gd name="connsiteX110" fmla="*/ 766195 w 2731203"/>
                              <a:gd name="connsiteY110" fmla="*/ 2587525 h 2794134"/>
                              <a:gd name="connsiteX111" fmla="*/ 803343 w 2731203"/>
                              <a:gd name="connsiteY111" fmla="*/ 2606575 h 2794134"/>
                              <a:gd name="connsiteX112" fmla="*/ 840490 w 2731203"/>
                              <a:gd name="connsiteY112" fmla="*/ 2623720 h 2794134"/>
                              <a:gd name="connsiteX113" fmla="*/ 994795 w 2731203"/>
                              <a:gd name="connsiteY113" fmla="*/ 2682775 h 2794134"/>
                              <a:gd name="connsiteX114" fmla="*/ 1155768 w 2731203"/>
                              <a:gd name="connsiteY114" fmla="*/ 2721827 h 2794134"/>
                              <a:gd name="connsiteX115" fmla="*/ 1808230 w 2731203"/>
                              <a:gd name="connsiteY115" fmla="*/ 2681822 h 2794134"/>
                              <a:gd name="connsiteX116" fmla="*/ 2108268 w 2731203"/>
                              <a:gd name="connsiteY116" fmla="*/ 2545615 h 2794134"/>
                              <a:gd name="connsiteX117" fmla="*/ 2367348 w 2731203"/>
                              <a:gd name="connsiteY117" fmla="*/ 2341780 h 2794134"/>
                              <a:gd name="connsiteX118" fmla="*/ 2570230 w 2731203"/>
                              <a:gd name="connsiteY118" fmla="*/ 2082700 h 2794134"/>
                              <a:gd name="connsiteX119" fmla="*/ 2705485 w 2731203"/>
                              <a:gd name="connsiteY119" fmla="*/ 1781710 h 2794134"/>
                              <a:gd name="connsiteX120" fmla="*/ 2731203 w 2731203"/>
                              <a:gd name="connsiteY120" fmla="*/ 1908392 h 2794134"/>
                              <a:gd name="connsiteX121" fmla="*/ 2695960 w 2731203"/>
                              <a:gd name="connsiteY121" fmla="*/ 1988402 h 2794134"/>
                              <a:gd name="connsiteX122" fmla="*/ 2675958 w 2731203"/>
                              <a:gd name="connsiteY122" fmla="*/ 2027455 h 2794134"/>
                              <a:gd name="connsiteX123" fmla="*/ 2655003 w 2731203"/>
                              <a:gd name="connsiteY123" fmla="*/ 2065555 h 2794134"/>
                              <a:gd name="connsiteX124" fmla="*/ 2610235 w 2731203"/>
                              <a:gd name="connsiteY124" fmla="*/ 2139850 h 2794134"/>
                              <a:gd name="connsiteX125" fmla="*/ 2586423 w 2731203"/>
                              <a:gd name="connsiteY125" fmla="*/ 2176045 h 2794134"/>
                              <a:gd name="connsiteX126" fmla="*/ 2560705 w 2731203"/>
                              <a:gd name="connsiteY126" fmla="*/ 2211287 h 2794134"/>
                              <a:gd name="connsiteX127" fmla="*/ 2322580 w 2731203"/>
                              <a:gd name="connsiteY127" fmla="*/ 2464652 h 2794134"/>
                              <a:gd name="connsiteX128" fmla="*/ 1702503 w 2731203"/>
                              <a:gd name="connsiteY128" fmla="*/ 2764690 h 2794134"/>
                              <a:gd name="connsiteX129" fmla="*/ 1358650 w 2731203"/>
                              <a:gd name="connsiteY129" fmla="*/ 2793265 h 2794134"/>
                              <a:gd name="connsiteX130" fmla="*/ 1186248 w 2731203"/>
                              <a:gd name="connsiteY130" fmla="*/ 2777072 h 2794134"/>
                              <a:gd name="connsiteX131" fmla="*/ 1143385 w 2731203"/>
                              <a:gd name="connsiteY131" fmla="*/ 2769452 h 2794134"/>
                              <a:gd name="connsiteX132" fmla="*/ 1101475 w 2731203"/>
                              <a:gd name="connsiteY132" fmla="*/ 2760880 h 2794134"/>
                              <a:gd name="connsiteX133" fmla="*/ 1017655 w 2731203"/>
                              <a:gd name="connsiteY133" fmla="*/ 2738972 h 2794134"/>
                              <a:gd name="connsiteX134" fmla="*/ 976698 w 2731203"/>
                              <a:gd name="connsiteY134" fmla="*/ 2726590 h 2794134"/>
                              <a:gd name="connsiteX135" fmla="*/ 935740 w 2731203"/>
                              <a:gd name="connsiteY135" fmla="*/ 2712302 h 2794134"/>
                              <a:gd name="connsiteX136" fmla="*/ 854778 w 2731203"/>
                              <a:gd name="connsiteY136" fmla="*/ 2680870 h 2794134"/>
                              <a:gd name="connsiteX137" fmla="*/ 815725 w 2731203"/>
                              <a:gd name="connsiteY137" fmla="*/ 2662772 h 2794134"/>
                              <a:gd name="connsiteX138" fmla="*/ 776673 w 2731203"/>
                              <a:gd name="connsiteY138" fmla="*/ 2643722 h 2794134"/>
                              <a:gd name="connsiteX139" fmla="*/ 700473 w 2731203"/>
                              <a:gd name="connsiteY139" fmla="*/ 2602765 h 2794134"/>
                              <a:gd name="connsiteX140" fmla="*/ 663325 w 2731203"/>
                              <a:gd name="connsiteY140" fmla="*/ 2580857 h 2794134"/>
                              <a:gd name="connsiteX141" fmla="*/ 627130 w 2731203"/>
                              <a:gd name="connsiteY141" fmla="*/ 2557045 h 2794134"/>
                              <a:gd name="connsiteX142" fmla="*/ 609033 w 2731203"/>
                              <a:gd name="connsiteY142" fmla="*/ 2545615 h 2794134"/>
                              <a:gd name="connsiteX143" fmla="*/ 591888 w 2731203"/>
                              <a:gd name="connsiteY143" fmla="*/ 2533232 h 2794134"/>
                              <a:gd name="connsiteX144" fmla="*/ 556645 w 2731203"/>
                              <a:gd name="connsiteY144" fmla="*/ 2507515 h 2794134"/>
                              <a:gd name="connsiteX145" fmla="*/ 426153 w 2731203"/>
                              <a:gd name="connsiteY145" fmla="*/ 2395120 h 2794134"/>
                              <a:gd name="connsiteX146" fmla="*/ 309948 w 2731203"/>
                              <a:gd name="connsiteY146" fmla="*/ 2268437 h 2794134"/>
                              <a:gd name="connsiteX147" fmla="*/ 210888 w 2731203"/>
                              <a:gd name="connsiteY147" fmla="*/ 2128420 h 2794134"/>
                              <a:gd name="connsiteX148" fmla="*/ 168025 w 2731203"/>
                              <a:gd name="connsiteY148" fmla="*/ 2054125 h 2794134"/>
                              <a:gd name="connsiteX149" fmla="*/ 148023 w 2731203"/>
                              <a:gd name="connsiteY149" fmla="*/ 2016025 h 2794134"/>
                              <a:gd name="connsiteX150" fmla="*/ 128973 w 2731203"/>
                              <a:gd name="connsiteY150" fmla="*/ 1977925 h 2794134"/>
                              <a:gd name="connsiteX151" fmla="*/ 111828 w 2731203"/>
                              <a:gd name="connsiteY151" fmla="*/ 1938872 h 2794134"/>
                              <a:gd name="connsiteX152" fmla="*/ 103255 w 2731203"/>
                              <a:gd name="connsiteY152" fmla="*/ 1918870 h 2794134"/>
                              <a:gd name="connsiteX153" fmla="*/ 95635 w 2731203"/>
                              <a:gd name="connsiteY153" fmla="*/ 1898867 h 2794134"/>
                              <a:gd name="connsiteX154" fmla="*/ 80395 w 2731203"/>
                              <a:gd name="connsiteY154" fmla="*/ 1858862 h 2794134"/>
                              <a:gd name="connsiteX155" fmla="*/ 67060 w 2731203"/>
                              <a:gd name="connsiteY155" fmla="*/ 1817905 h 2794134"/>
                              <a:gd name="connsiteX156" fmla="*/ 43248 w 2731203"/>
                              <a:gd name="connsiteY156" fmla="*/ 1735990 h 2794134"/>
                              <a:gd name="connsiteX157" fmla="*/ 33723 w 2731203"/>
                              <a:gd name="connsiteY157" fmla="*/ 1694080 h 2794134"/>
                              <a:gd name="connsiteX158" fmla="*/ 25150 w 2731203"/>
                              <a:gd name="connsiteY158" fmla="*/ 1652170 h 2794134"/>
                              <a:gd name="connsiteX159" fmla="*/ 3243 w 2731203"/>
                              <a:gd name="connsiteY159" fmla="*/ 1482625 h 2794134"/>
                              <a:gd name="connsiteX160" fmla="*/ 21340 w 2731203"/>
                              <a:gd name="connsiteY160" fmla="*/ 1142582 h 2794134"/>
                              <a:gd name="connsiteX161" fmla="*/ 28960 w 2731203"/>
                              <a:gd name="connsiteY161" fmla="*/ 1100672 h 2794134"/>
                              <a:gd name="connsiteX162" fmla="*/ 38485 w 2731203"/>
                              <a:gd name="connsiteY162" fmla="*/ 1058762 h 2794134"/>
                              <a:gd name="connsiteX163" fmla="*/ 48963 w 2731203"/>
                              <a:gd name="connsiteY163" fmla="*/ 1017805 h 2794134"/>
                              <a:gd name="connsiteX164" fmla="*/ 61345 w 2731203"/>
                              <a:gd name="connsiteY164" fmla="*/ 976847 h 2794134"/>
                              <a:gd name="connsiteX165" fmla="*/ 67060 w 2731203"/>
                              <a:gd name="connsiteY165" fmla="*/ 956845 h 2794134"/>
                              <a:gd name="connsiteX166" fmla="*/ 73728 w 2731203"/>
                              <a:gd name="connsiteY166" fmla="*/ 935890 h 2794134"/>
                              <a:gd name="connsiteX167" fmla="*/ 88015 w 2731203"/>
                              <a:gd name="connsiteY167" fmla="*/ 895885 h 2794134"/>
                              <a:gd name="connsiteX168" fmla="*/ 104208 w 2731203"/>
                              <a:gd name="connsiteY168" fmla="*/ 855880 h 2794134"/>
                              <a:gd name="connsiteX169" fmla="*/ 120400 w 2731203"/>
                              <a:gd name="connsiteY169" fmla="*/ 816827 h 2794134"/>
                              <a:gd name="connsiteX170" fmla="*/ 157548 w 2731203"/>
                              <a:gd name="connsiteY170" fmla="*/ 740627 h 2794134"/>
                              <a:gd name="connsiteX171" fmla="*/ 177550 w 2731203"/>
                              <a:gd name="connsiteY171" fmla="*/ 703480 h 2794134"/>
                              <a:gd name="connsiteX172" fmla="*/ 199458 w 2731203"/>
                              <a:gd name="connsiteY172" fmla="*/ 666332 h 2794134"/>
                              <a:gd name="connsiteX173" fmla="*/ 222318 w 2731203"/>
                              <a:gd name="connsiteY173" fmla="*/ 630137 h 2794134"/>
                              <a:gd name="connsiteX174" fmla="*/ 245178 w 2731203"/>
                              <a:gd name="connsiteY174" fmla="*/ 594895 h 2794134"/>
                              <a:gd name="connsiteX175" fmla="*/ 269943 w 2731203"/>
                              <a:gd name="connsiteY175" fmla="*/ 560605 h 2794134"/>
                              <a:gd name="connsiteX176" fmla="*/ 295660 w 2731203"/>
                              <a:gd name="connsiteY176" fmla="*/ 526315 h 2794134"/>
                              <a:gd name="connsiteX177" fmla="*/ 533785 w 2731203"/>
                              <a:gd name="connsiteY177" fmla="*/ 287237 h 2794134"/>
                              <a:gd name="connsiteX178" fmla="*/ 823345 w 2731203"/>
                              <a:gd name="connsiteY178" fmla="*/ 112930 h 2794134"/>
                              <a:gd name="connsiteX179" fmla="*/ 1879668 w 2731203"/>
                              <a:gd name="connsiteY179" fmla="*/ 109120 h 2794134"/>
                              <a:gd name="connsiteX180" fmla="*/ 1932055 w 2731203"/>
                              <a:gd name="connsiteY180" fmla="*/ 124360 h 2794134"/>
                              <a:gd name="connsiteX181" fmla="*/ 1984443 w 2731203"/>
                              <a:gd name="connsiteY181" fmla="*/ 142457 h 2794134"/>
                              <a:gd name="connsiteX182" fmla="*/ 2406400 w 2731203"/>
                              <a:gd name="connsiteY182" fmla="*/ 459640 h 2794134"/>
                              <a:gd name="connsiteX183" fmla="*/ 2376873 w 2731203"/>
                              <a:gd name="connsiteY183" fmla="*/ 432970 h 2794134"/>
                              <a:gd name="connsiteX184" fmla="*/ 2346393 w 2731203"/>
                              <a:gd name="connsiteY184" fmla="*/ 407252 h 2794134"/>
                              <a:gd name="connsiteX185" fmla="*/ 1879668 w 2731203"/>
                              <a:gd name="connsiteY185" fmla="*/ 109120 h 2794134"/>
                              <a:gd name="connsiteX186" fmla="*/ 1596775 w 2731203"/>
                              <a:gd name="connsiteY186" fmla="*/ 107215 h 2794134"/>
                              <a:gd name="connsiteX187" fmla="*/ 1618682 w 2731203"/>
                              <a:gd name="connsiteY187" fmla="*/ 107215 h 2794134"/>
                              <a:gd name="connsiteX188" fmla="*/ 1658687 w 2731203"/>
                              <a:gd name="connsiteY188" fmla="*/ 114835 h 2794134"/>
                              <a:gd name="connsiteX189" fmla="*/ 1698692 w 2731203"/>
                              <a:gd name="connsiteY189" fmla="*/ 124360 h 2794134"/>
                              <a:gd name="connsiteX190" fmla="*/ 1718695 w 2731203"/>
                              <a:gd name="connsiteY190" fmla="*/ 129122 h 2794134"/>
                              <a:gd name="connsiteX191" fmla="*/ 1738697 w 2731203"/>
                              <a:gd name="connsiteY191" fmla="*/ 134837 h 2794134"/>
                              <a:gd name="connsiteX192" fmla="*/ 1777750 w 2731203"/>
                              <a:gd name="connsiteY192" fmla="*/ 146267 h 2794134"/>
                              <a:gd name="connsiteX193" fmla="*/ 1930150 w 2731203"/>
                              <a:gd name="connsiteY193" fmla="*/ 206275 h 2794134"/>
                              <a:gd name="connsiteX194" fmla="*/ 2206375 w 2731203"/>
                              <a:gd name="connsiteY194" fmla="*/ 381535 h 2794134"/>
                              <a:gd name="connsiteX195" fmla="*/ 2185420 w 2731203"/>
                              <a:gd name="connsiteY195" fmla="*/ 371057 h 2794134"/>
                              <a:gd name="connsiteX196" fmla="*/ 2175895 w 2731203"/>
                              <a:gd name="connsiteY196" fmla="*/ 365342 h 2794134"/>
                              <a:gd name="connsiteX197" fmla="*/ 1532005 w 2731203"/>
                              <a:gd name="connsiteY197" fmla="*/ 108167 h 2794134"/>
                              <a:gd name="connsiteX198" fmla="*/ 1574867 w 2731203"/>
                              <a:gd name="connsiteY198" fmla="*/ 108167 h 2794134"/>
                              <a:gd name="connsiteX199" fmla="*/ 1399607 w 2731203"/>
                              <a:gd name="connsiteY199" fmla="*/ 81497 h 2794134"/>
                              <a:gd name="connsiteX200" fmla="*/ 1348172 w 2731203"/>
                              <a:gd name="connsiteY200" fmla="*/ 89117 h 2794134"/>
                              <a:gd name="connsiteX201" fmla="*/ 1334837 w 2731203"/>
                              <a:gd name="connsiteY201" fmla="*/ 91022 h 2794134"/>
                              <a:gd name="connsiteX202" fmla="*/ 1321502 w 2731203"/>
                              <a:gd name="connsiteY202" fmla="*/ 93879 h 2794134"/>
                              <a:gd name="connsiteX203" fmla="*/ 1295785 w 2731203"/>
                              <a:gd name="connsiteY203" fmla="*/ 99594 h 2794134"/>
                              <a:gd name="connsiteX204" fmla="*/ 853825 w 2731203"/>
                              <a:gd name="connsiteY204" fmla="*/ 217704 h 2794134"/>
                              <a:gd name="connsiteX205" fmla="*/ 482350 w 2731203"/>
                              <a:gd name="connsiteY205" fmla="*/ 483452 h 2794134"/>
                              <a:gd name="connsiteX206" fmla="*/ 626177 w 2731203"/>
                              <a:gd name="connsiteY206" fmla="*/ 327242 h 2794134"/>
                              <a:gd name="connsiteX207" fmla="*/ 802390 w 2731203"/>
                              <a:gd name="connsiteY207" fmla="*/ 219609 h 2794134"/>
                              <a:gd name="connsiteX208" fmla="*/ 896687 w 2731203"/>
                              <a:gd name="connsiteY208" fmla="*/ 176747 h 2794134"/>
                              <a:gd name="connsiteX209" fmla="*/ 945265 w 2731203"/>
                              <a:gd name="connsiteY209" fmla="*/ 158649 h 2794134"/>
                              <a:gd name="connsiteX210" fmla="*/ 993842 w 2731203"/>
                              <a:gd name="connsiteY210" fmla="*/ 142457 h 2794134"/>
                              <a:gd name="connsiteX211" fmla="*/ 1194820 w 2731203"/>
                              <a:gd name="connsiteY211" fmla="*/ 95784 h 2794134"/>
                              <a:gd name="connsiteX212" fmla="*/ 1399607 w 2731203"/>
                              <a:gd name="connsiteY212" fmla="*/ 81497 h 2794134"/>
                              <a:gd name="connsiteX213" fmla="*/ 1362475 w 2731203"/>
                              <a:gd name="connsiteY213" fmla="*/ 222 h 2794134"/>
                              <a:gd name="connsiteX214" fmla="*/ 1783465 w 2731203"/>
                              <a:gd name="connsiteY214" fmla="*/ 57685 h 2794134"/>
                              <a:gd name="connsiteX215" fmla="*/ 1748223 w 2731203"/>
                              <a:gd name="connsiteY215" fmla="*/ 51970 h 2794134"/>
                              <a:gd name="connsiteX216" fmla="*/ 1711075 w 2731203"/>
                              <a:gd name="connsiteY216" fmla="*/ 48160 h 2794134"/>
                              <a:gd name="connsiteX217" fmla="*/ 1612015 w 2731203"/>
                              <a:gd name="connsiteY217" fmla="*/ 28157 h 2794134"/>
                              <a:gd name="connsiteX218" fmla="*/ 1561533 w 2731203"/>
                              <a:gd name="connsiteY218" fmla="*/ 21490 h 2794134"/>
                              <a:gd name="connsiteX219" fmla="*/ 1511050 w 2731203"/>
                              <a:gd name="connsiteY219" fmla="*/ 16727 h 2794134"/>
                              <a:gd name="connsiteX220" fmla="*/ 1460568 w 2731203"/>
                              <a:gd name="connsiteY220" fmla="*/ 12917 h 2794134"/>
                              <a:gd name="connsiteX221" fmla="*/ 1410085 w 2731203"/>
                              <a:gd name="connsiteY221" fmla="*/ 11012 h 2794134"/>
                              <a:gd name="connsiteX222" fmla="*/ 1359603 w 2731203"/>
                              <a:gd name="connsiteY222" fmla="*/ 11965 h 2794134"/>
                              <a:gd name="connsiteX223" fmla="*/ 1333885 w 2731203"/>
                              <a:gd name="connsiteY223" fmla="*/ 12917 h 2794134"/>
                              <a:gd name="connsiteX224" fmla="*/ 1309120 w 2731203"/>
                              <a:gd name="connsiteY224" fmla="*/ 14822 h 2794134"/>
                              <a:gd name="connsiteX225" fmla="*/ 913833 w 2731203"/>
                              <a:gd name="connsiteY225" fmla="*/ 98642 h 2794134"/>
                              <a:gd name="connsiteX226" fmla="*/ 931930 w 2731203"/>
                              <a:gd name="connsiteY226" fmla="*/ 89117 h 2794134"/>
                              <a:gd name="connsiteX227" fmla="*/ 946218 w 2731203"/>
                              <a:gd name="connsiteY227" fmla="*/ 82450 h 2794134"/>
                              <a:gd name="connsiteX228" fmla="*/ 982413 w 2731203"/>
                              <a:gd name="connsiteY228" fmla="*/ 66257 h 2794134"/>
                              <a:gd name="connsiteX229" fmla="*/ 1013845 w 2731203"/>
                              <a:gd name="connsiteY229" fmla="*/ 54827 h 2794134"/>
                              <a:gd name="connsiteX230" fmla="*/ 1060518 w 2731203"/>
                              <a:gd name="connsiteY230" fmla="*/ 40540 h 2794134"/>
                              <a:gd name="connsiteX231" fmla="*/ 1128145 w 2731203"/>
                              <a:gd name="connsiteY231" fmla="*/ 24347 h 2794134"/>
                              <a:gd name="connsiteX232" fmla="*/ 1171008 w 2731203"/>
                              <a:gd name="connsiteY232" fmla="*/ 16727 h 2794134"/>
                              <a:gd name="connsiteX233" fmla="*/ 1194820 w 2731203"/>
                              <a:gd name="connsiteY233" fmla="*/ 12917 h 2794134"/>
                              <a:gd name="connsiteX234" fmla="*/ 1220538 w 2731203"/>
                              <a:gd name="connsiteY234" fmla="*/ 10060 h 2794134"/>
                              <a:gd name="connsiteX235" fmla="*/ 1362475 w 2731203"/>
                              <a:gd name="connsiteY235" fmla="*/ 222 h 279413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</a:cxnLst>
                            <a:rect l="l" t="t" r="r" b="b"/>
                            <a:pathLst>
                              <a:path w="2731203" h="2794134">
                                <a:moveTo>
                                  <a:pt x="2554038" y="843497"/>
                                </a:moveTo>
                                <a:cubicBezTo>
                                  <a:pt x="2554038" y="843497"/>
                                  <a:pt x="2554990" y="843497"/>
                                  <a:pt x="2554990" y="843497"/>
                                </a:cubicBezTo>
                                <a:cubicBezTo>
                                  <a:pt x="2561658" y="858737"/>
                                  <a:pt x="2568325" y="873024"/>
                                  <a:pt x="2574040" y="889217"/>
                                </a:cubicBezTo>
                                <a:cubicBezTo>
                                  <a:pt x="2568325" y="873024"/>
                                  <a:pt x="2560705" y="858737"/>
                                  <a:pt x="2554038" y="843497"/>
                                </a:cubicBezTo>
                                <a:close/>
                                <a:moveTo>
                                  <a:pt x="2630238" y="810160"/>
                                </a:moveTo>
                                <a:cubicBezTo>
                                  <a:pt x="2630238" y="810160"/>
                                  <a:pt x="2631190" y="810160"/>
                                  <a:pt x="2631190" y="810160"/>
                                </a:cubicBezTo>
                                <a:cubicBezTo>
                                  <a:pt x="2637858" y="826352"/>
                                  <a:pt x="2645478" y="841592"/>
                                  <a:pt x="2651193" y="858737"/>
                                </a:cubicBezTo>
                                <a:cubicBezTo>
                                  <a:pt x="2645478" y="841592"/>
                                  <a:pt x="2636905" y="826352"/>
                                  <a:pt x="2630238" y="810160"/>
                                </a:cubicBezTo>
                                <a:close/>
                                <a:moveTo>
                                  <a:pt x="2475759" y="697568"/>
                                </a:moveTo>
                                <a:lnTo>
                                  <a:pt x="2489267" y="717767"/>
                                </a:lnTo>
                                <a:cubicBezTo>
                                  <a:pt x="2489267" y="717767"/>
                                  <a:pt x="2488315" y="717767"/>
                                  <a:pt x="2488315" y="717767"/>
                                </a:cubicBezTo>
                                <a:close/>
                                <a:moveTo>
                                  <a:pt x="2444909" y="651438"/>
                                </a:moveTo>
                                <a:lnTo>
                                  <a:pt x="2454977" y="665379"/>
                                </a:lnTo>
                                <a:lnTo>
                                  <a:pt x="2466407" y="682524"/>
                                </a:lnTo>
                                <a:lnTo>
                                  <a:pt x="2475759" y="697568"/>
                                </a:lnTo>
                                <a:close/>
                                <a:moveTo>
                                  <a:pt x="382337" y="565367"/>
                                </a:moveTo>
                                <a:cubicBezTo>
                                  <a:pt x="375670" y="577749"/>
                                  <a:pt x="369002" y="589179"/>
                                  <a:pt x="363287" y="599657"/>
                                </a:cubicBezTo>
                                <a:cubicBezTo>
                                  <a:pt x="357572" y="612039"/>
                                  <a:pt x="350905" y="623469"/>
                                  <a:pt x="345190" y="635852"/>
                                </a:cubicBezTo>
                                <a:lnTo>
                                  <a:pt x="336617" y="653949"/>
                                </a:lnTo>
                                <a:lnTo>
                                  <a:pt x="328045" y="672047"/>
                                </a:lnTo>
                                <a:cubicBezTo>
                                  <a:pt x="322330" y="684429"/>
                                  <a:pt x="317567" y="696812"/>
                                  <a:pt x="311852" y="709194"/>
                                </a:cubicBezTo>
                                <a:cubicBezTo>
                                  <a:pt x="216602" y="866357"/>
                                  <a:pt x="155642" y="1044474"/>
                                  <a:pt x="134687" y="1227354"/>
                                </a:cubicBezTo>
                                <a:cubicBezTo>
                                  <a:pt x="124210" y="1318794"/>
                                  <a:pt x="123257" y="1411187"/>
                                  <a:pt x="132782" y="1502627"/>
                                </a:cubicBezTo>
                                <a:cubicBezTo>
                                  <a:pt x="141355" y="1594067"/>
                                  <a:pt x="161357" y="1684554"/>
                                  <a:pt x="189932" y="1772184"/>
                                </a:cubicBezTo>
                                <a:cubicBezTo>
                                  <a:pt x="247082" y="1946492"/>
                                  <a:pt x="343285" y="2108417"/>
                                  <a:pt x="469015" y="2242719"/>
                                </a:cubicBezTo>
                                <a:cubicBezTo>
                                  <a:pt x="594745" y="2377022"/>
                                  <a:pt x="749050" y="2484654"/>
                                  <a:pt x="919547" y="2553234"/>
                                </a:cubicBezTo>
                                <a:cubicBezTo>
                                  <a:pt x="1089092" y="2622767"/>
                                  <a:pt x="1274830" y="2654199"/>
                                  <a:pt x="1458663" y="2645627"/>
                                </a:cubicBezTo>
                                <a:cubicBezTo>
                                  <a:pt x="1642495" y="2638007"/>
                                  <a:pt x="1824422" y="2588477"/>
                                  <a:pt x="1987300" y="2503704"/>
                                </a:cubicBezTo>
                                <a:cubicBezTo>
                                  <a:pt x="2150177" y="2419884"/>
                                  <a:pt x="2294958" y="2298917"/>
                                  <a:pt x="2407353" y="2153184"/>
                                </a:cubicBezTo>
                                <a:cubicBezTo>
                                  <a:pt x="2520700" y="2008404"/>
                                  <a:pt x="2601663" y="1837907"/>
                                  <a:pt x="2642620" y="1658837"/>
                                </a:cubicBezTo>
                                <a:cubicBezTo>
                                  <a:pt x="2656908" y="1696937"/>
                                  <a:pt x="2668338" y="1735989"/>
                                  <a:pt x="2679767" y="1776947"/>
                                </a:cubicBezTo>
                                <a:cubicBezTo>
                                  <a:pt x="2618808" y="1962684"/>
                                  <a:pt x="2516890" y="2136039"/>
                                  <a:pt x="2382588" y="2277962"/>
                                </a:cubicBezTo>
                                <a:cubicBezTo>
                                  <a:pt x="2249238" y="2419884"/>
                                  <a:pt x="2084455" y="2533232"/>
                                  <a:pt x="1903480" y="2604669"/>
                                </a:cubicBezTo>
                                <a:cubicBezTo>
                                  <a:pt x="1722505" y="2677059"/>
                                  <a:pt x="1526290" y="2708492"/>
                                  <a:pt x="1332932" y="2697062"/>
                                </a:cubicBezTo>
                                <a:cubicBezTo>
                                  <a:pt x="1139575" y="2685632"/>
                                  <a:pt x="949075" y="2631339"/>
                                  <a:pt x="779530" y="2538947"/>
                                </a:cubicBezTo>
                                <a:cubicBezTo>
                                  <a:pt x="609032" y="2447507"/>
                                  <a:pt x="461395" y="2317014"/>
                                  <a:pt x="347095" y="2162709"/>
                                </a:cubicBezTo>
                                <a:cubicBezTo>
                                  <a:pt x="233747" y="2008404"/>
                                  <a:pt x="153737" y="1828382"/>
                                  <a:pt x="116590" y="1640739"/>
                                </a:cubicBezTo>
                                <a:cubicBezTo>
                                  <a:pt x="79442" y="1452144"/>
                                  <a:pt x="84205" y="1257834"/>
                                  <a:pt x="129925" y="1072097"/>
                                </a:cubicBezTo>
                                <a:cubicBezTo>
                                  <a:pt x="152785" y="979704"/>
                                  <a:pt x="185170" y="889217"/>
                                  <a:pt x="228032" y="804444"/>
                                </a:cubicBezTo>
                                <a:cubicBezTo>
                                  <a:pt x="270895" y="719672"/>
                                  <a:pt x="322330" y="638709"/>
                                  <a:pt x="382337" y="565367"/>
                                </a:cubicBezTo>
                                <a:close/>
                                <a:moveTo>
                                  <a:pt x="2429260" y="494882"/>
                                </a:moveTo>
                                <a:cubicBezTo>
                                  <a:pt x="2431165" y="495834"/>
                                  <a:pt x="2433070" y="496787"/>
                                  <a:pt x="2434975" y="497739"/>
                                </a:cubicBezTo>
                                <a:cubicBezTo>
                                  <a:pt x="2436880" y="499644"/>
                                  <a:pt x="2439737" y="500597"/>
                                  <a:pt x="2441642" y="501549"/>
                                </a:cubicBezTo>
                                <a:cubicBezTo>
                                  <a:pt x="2451167" y="512027"/>
                                  <a:pt x="2459740" y="523457"/>
                                  <a:pt x="2468312" y="534887"/>
                                </a:cubicBezTo>
                                <a:cubicBezTo>
                                  <a:pt x="2476885" y="546317"/>
                                  <a:pt x="2486410" y="557747"/>
                                  <a:pt x="2494030" y="569177"/>
                                </a:cubicBezTo>
                                <a:cubicBezTo>
                                  <a:pt x="2504507" y="584417"/>
                                  <a:pt x="2515937" y="600609"/>
                                  <a:pt x="2526415" y="616802"/>
                                </a:cubicBezTo>
                                <a:cubicBezTo>
                                  <a:pt x="2539750" y="637757"/>
                                  <a:pt x="2553085" y="657759"/>
                                  <a:pt x="2564515" y="678714"/>
                                </a:cubicBezTo>
                                <a:lnTo>
                                  <a:pt x="2582612" y="711099"/>
                                </a:lnTo>
                                <a:lnTo>
                                  <a:pt x="2591185" y="727292"/>
                                </a:lnTo>
                                <a:lnTo>
                                  <a:pt x="2598805" y="743484"/>
                                </a:lnTo>
                                <a:cubicBezTo>
                                  <a:pt x="2597852" y="743484"/>
                                  <a:pt x="2597852" y="742532"/>
                                  <a:pt x="2596900" y="742532"/>
                                </a:cubicBezTo>
                                <a:cubicBezTo>
                                  <a:pt x="2591185" y="731102"/>
                                  <a:pt x="2585470" y="720624"/>
                                  <a:pt x="2578802" y="709194"/>
                                </a:cubicBezTo>
                                <a:lnTo>
                                  <a:pt x="2559752" y="675857"/>
                                </a:lnTo>
                                <a:cubicBezTo>
                                  <a:pt x="2546417" y="653949"/>
                                  <a:pt x="2533082" y="632042"/>
                                  <a:pt x="2518795" y="611087"/>
                                </a:cubicBezTo>
                                <a:lnTo>
                                  <a:pt x="2486410" y="566319"/>
                                </a:lnTo>
                                <a:cubicBezTo>
                                  <a:pt x="2477837" y="553937"/>
                                  <a:pt x="2468312" y="542507"/>
                                  <a:pt x="2458787" y="530124"/>
                                </a:cubicBezTo>
                                <a:lnTo>
                                  <a:pt x="2444500" y="512027"/>
                                </a:lnTo>
                                <a:close/>
                                <a:moveTo>
                                  <a:pt x="2280670" y="458687"/>
                                </a:moveTo>
                                <a:cubicBezTo>
                                  <a:pt x="2285432" y="460592"/>
                                  <a:pt x="2291147" y="462497"/>
                                  <a:pt x="2296862" y="465354"/>
                                </a:cubicBezTo>
                                <a:cubicBezTo>
                                  <a:pt x="2334010" y="502978"/>
                                  <a:pt x="2368538" y="542983"/>
                                  <a:pt x="2400566" y="585131"/>
                                </a:cubicBezTo>
                                <a:lnTo>
                                  <a:pt x="2444909" y="651438"/>
                                </a:lnTo>
                                <a:lnTo>
                                  <a:pt x="2442595" y="648234"/>
                                </a:lnTo>
                                <a:lnTo>
                                  <a:pt x="2418782" y="613944"/>
                                </a:lnTo>
                                <a:lnTo>
                                  <a:pt x="2393065" y="581559"/>
                                </a:lnTo>
                                <a:lnTo>
                                  <a:pt x="2379730" y="565367"/>
                                </a:lnTo>
                                <a:lnTo>
                                  <a:pt x="2366395" y="549174"/>
                                </a:lnTo>
                                <a:cubicBezTo>
                                  <a:pt x="2356870" y="538697"/>
                                  <a:pt x="2348297" y="528219"/>
                                  <a:pt x="2338772" y="517742"/>
                                </a:cubicBezTo>
                                <a:cubicBezTo>
                                  <a:pt x="2319722" y="497739"/>
                                  <a:pt x="2300672" y="477737"/>
                                  <a:pt x="2280670" y="458687"/>
                                </a:cubicBezTo>
                                <a:close/>
                                <a:moveTo>
                                  <a:pt x="1399608" y="153887"/>
                                </a:moveTo>
                                <a:cubicBezTo>
                                  <a:pt x="2072953" y="153887"/>
                                  <a:pt x="2618808" y="699741"/>
                                  <a:pt x="2618808" y="1373087"/>
                                </a:cubicBezTo>
                                <a:cubicBezTo>
                                  <a:pt x="2618808" y="1415171"/>
                                  <a:pt x="2616676" y="1456757"/>
                                  <a:pt x="2612513" y="1497743"/>
                                </a:cubicBezTo>
                                <a:lnTo>
                                  <a:pt x="2595954" y="1606243"/>
                                </a:lnTo>
                                <a:lnTo>
                                  <a:pt x="2598805" y="1612164"/>
                                </a:lnTo>
                                <a:cubicBezTo>
                                  <a:pt x="2606425" y="1630262"/>
                                  <a:pt x="2613092" y="1648359"/>
                                  <a:pt x="2620713" y="1667409"/>
                                </a:cubicBezTo>
                                <a:cubicBezTo>
                                  <a:pt x="2580707" y="1828382"/>
                                  <a:pt x="2507365" y="1979829"/>
                                  <a:pt x="2408305" y="2112227"/>
                                </a:cubicBezTo>
                                <a:cubicBezTo>
                                  <a:pt x="2309245" y="2244624"/>
                                  <a:pt x="2183515" y="2357019"/>
                                  <a:pt x="2041592" y="2439887"/>
                                </a:cubicBezTo>
                                <a:cubicBezTo>
                                  <a:pt x="1899670" y="2523707"/>
                                  <a:pt x="1741555" y="2577999"/>
                                  <a:pt x="1578677" y="2599907"/>
                                </a:cubicBezTo>
                                <a:cubicBezTo>
                                  <a:pt x="1415800" y="2621814"/>
                                  <a:pt x="1250065" y="2611337"/>
                                  <a:pt x="1091950" y="2569427"/>
                                </a:cubicBezTo>
                                <a:cubicBezTo>
                                  <a:pt x="933835" y="2527517"/>
                                  <a:pt x="785245" y="2453222"/>
                                  <a:pt x="656657" y="2353209"/>
                                </a:cubicBezTo>
                                <a:cubicBezTo>
                                  <a:pt x="528070" y="2253197"/>
                                  <a:pt x="419485" y="2128419"/>
                                  <a:pt x="339475" y="1987449"/>
                                </a:cubicBezTo>
                                <a:cubicBezTo>
                                  <a:pt x="259465" y="1846479"/>
                                  <a:pt x="208030" y="1689317"/>
                                  <a:pt x="188980" y="1529297"/>
                                </a:cubicBezTo>
                                <a:lnTo>
                                  <a:pt x="186849" y="1498705"/>
                                </a:lnTo>
                                <a:lnTo>
                                  <a:pt x="186703" y="1497743"/>
                                </a:lnTo>
                                <a:lnTo>
                                  <a:pt x="186492" y="1493576"/>
                                </a:lnTo>
                                <a:lnTo>
                                  <a:pt x="180586" y="1408776"/>
                                </a:lnTo>
                                <a:lnTo>
                                  <a:pt x="181167" y="1388115"/>
                                </a:lnTo>
                                <a:lnTo>
                                  <a:pt x="180408" y="1373087"/>
                                </a:lnTo>
                                <a:lnTo>
                                  <a:pt x="183073" y="1320311"/>
                                </a:lnTo>
                                <a:lnTo>
                                  <a:pt x="183979" y="1288077"/>
                                </a:lnTo>
                                <a:lnTo>
                                  <a:pt x="185178" y="1278633"/>
                                </a:lnTo>
                                <a:lnTo>
                                  <a:pt x="186703" y="1248431"/>
                                </a:lnTo>
                                <a:cubicBezTo>
                                  <a:pt x="249138" y="633642"/>
                                  <a:pt x="768346" y="153887"/>
                                  <a:pt x="1399608" y="153887"/>
                                </a:cubicBezTo>
                                <a:close/>
                                <a:moveTo>
                                  <a:pt x="823345" y="112930"/>
                                </a:moveTo>
                                <a:cubicBezTo>
                                  <a:pt x="776673" y="141505"/>
                                  <a:pt x="733810" y="172937"/>
                                  <a:pt x="690948" y="207227"/>
                                </a:cubicBezTo>
                                <a:cubicBezTo>
                                  <a:pt x="596650" y="265330"/>
                                  <a:pt x="509973" y="333910"/>
                                  <a:pt x="431868" y="411062"/>
                                </a:cubicBezTo>
                                <a:cubicBezTo>
                                  <a:pt x="354715" y="489167"/>
                                  <a:pt x="286135" y="575845"/>
                                  <a:pt x="228985" y="670142"/>
                                </a:cubicBezTo>
                                <a:cubicBezTo>
                                  <a:pt x="171835" y="765392"/>
                                  <a:pt x="127068" y="866357"/>
                                  <a:pt x="93730" y="971132"/>
                                </a:cubicBezTo>
                                <a:cubicBezTo>
                                  <a:pt x="62298" y="1075907"/>
                                  <a:pt x="42295" y="1185445"/>
                                  <a:pt x="35628" y="1294982"/>
                                </a:cubicBezTo>
                                <a:cubicBezTo>
                                  <a:pt x="28960" y="1404520"/>
                                  <a:pt x="35628" y="1515010"/>
                                  <a:pt x="55630" y="1623595"/>
                                </a:cubicBezTo>
                                <a:cubicBezTo>
                                  <a:pt x="59440" y="1651217"/>
                                  <a:pt x="67060" y="1677887"/>
                                  <a:pt x="72775" y="1704557"/>
                                </a:cubicBezTo>
                                <a:cubicBezTo>
                                  <a:pt x="75633" y="1717892"/>
                                  <a:pt x="79443" y="1731227"/>
                                  <a:pt x="83253" y="1744562"/>
                                </a:cubicBezTo>
                                <a:cubicBezTo>
                                  <a:pt x="87063" y="1757897"/>
                                  <a:pt x="90873" y="1771232"/>
                                  <a:pt x="94683" y="1784567"/>
                                </a:cubicBezTo>
                                <a:cubicBezTo>
                                  <a:pt x="111828" y="1836955"/>
                                  <a:pt x="130878" y="1889342"/>
                                  <a:pt x="153738" y="1938872"/>
                                </a:cubicBezTo>
                                <a:cubicBezTo>
                                  <a:pt x="176598" y="1989355"/>
                                  <a:pt x="203268" y="2036980"/>
                                  <a:pt x="230890" y="2084605"/>
                                </a:cubicBezTo>
                                <a:cubicBezTo>
                                  <a:pt x="260418" y="2131277"/>
                                  <a:pt x="290898" y="2176997"/>
                                  <a:pt x="325188" y="2219860"/>
                                </a:cubicBezTo>
                                <a:cubicBezTo>
                                  <a:pt x="358525" y="2263675"/>
                                  <a:pt x="396625" y="2304632"/>
                                  <a:pt x="434725" y="2343685"/>
                                </a:cubicBezTo>
                                <a:cubicBezTo>
                                  <a:pt x="474730" y="2381785"/>
                                  <a:pt x="514735" y="2418932"/>
                                  <a:pt x="558550" y="2452270"/>
                                </a:cubicBezTo>
                                <a:cubicBezTo>
                                  <a:pt x="601413" y="2486560"/>
                                  <a:pt x="647133" y="2517992"/>
                                  <a:pt x="693805" y="2546567"/>
                                </a:cubicBezTo>
                                <a:lnTo>
                                  <a:pt x="730000" y="2567522"/>
                                </a:lnTo>
                                <a:lnTo>
                                  <a:pt x="748098" y="2578000"/>
                                </a:lnTo>
                                <a:lnTo>
                                  <a:pt x="766195" y="2587525"/>
                                </a:lnTo>
                                <a:lnTo>
                                  <a:pt x="803343" y="2606575"/>
                                </a:lnTo>
                                <a:cubicBezTo>
                                  <a:pt x="815725" y="2612290"/>
                                  <a:pt x="828108" y="2618005"/>
                                  <a:pt x="840490" y="2623720"/>
                                </a:cubicBezTo>
                                <a:cubicBezTo>
                                  <a:pt x="890020" y="2647532"/>
                                  <a:pt x="942408" y="2665630"/>
                                  <a:pt x="994795" y="2682775"/>
                                </a:cubicBezTo>
                                <a:cubicBezTo>
                                  <a:pt x="1048135" y="2698967"/>
                                  <a:pt x="1101475" y="2712302"/>
                                  <a:pt x="1155768" y="2721827"/>
                                </a:cubicBezTo>
                                <a:cubicBezTo>
                                  <a:pt x="1371985" y="2761832"/>
                                  <a:pt x="1597728" y="2746592"/>
                                  <a:pt x="1808230" y="2681822"/>
                                </a:cubicBezTo>
                                <a:cubicBezTo>
                                  <a:pt x="1913005" y="2648485"/>
                                  <a:pt x="2013970" y="2602765"/>
                                  <a:pt x="2108268" y="2545615"/>
                                </a:cubicBezTo>
                                <a:cubicBezTo>
                                  <a:pt x="2202565" y="2487512"/>
                                  <a:pt x="2289243" y="2419885"/>
                                  <a:pt x="2367348" y="2341780"/>
                                </a:cubicBezTo>
                                <a:cubicBezTo>
                                  <a:pt x="2444500" y="2263675"/>
                                  <a:pt x="2513080" y="2176997"/>
                                  <a:pt x="2570230" y="2082700"/>
                                </a:cubicBezTo>
                                <a:cubicBezTo>
                                  <a:pt x="2627380" y="1988402"/>
                                  <a:pt x="2672148" y="1886485"/>
                                  <a:pt x="2705485" y="1781710"/>
                                </a:cubicBezTo>
                                <a:cubicBezTo>
                                  <a:pt x="2715963" y="1822667"/>
                                  <a:pt x="2725488" y="1865530"/>
                                  <a:pt x="2731203" y="1908392"/>
                                </a:cubicBezTo>
                                <a:cubicBezTo>
                                  <a:pt x="2720725" y="1936015"/>
                                  <a:pt x="2708343" y="1961732"/>
                                  <a:pt x="2695960" y="1988402"/>
                                </a:cubicBezTo>
                                <a:cubicBezTo>
                                  <a:pt x="2690245" y="2001737"/>
                                  <a:pt x="2682625" y="2014120"/>
                                  <a:pt x="2675958" y="2027455"/>
                                </a:cubicBezTo>
                                <a:cubicBezTo>
                                  <a:pt x="2668338" y="2039837"/>
                                  <a:pt x="2662623" y="2053172"/>
                                  <a:pt x="2655003" y="2065555"/>
                                </a:cubicBezTo>
                                <a:cubicBezTo>
                                  <a:pt x="2640715" y="2090320"/>
                                  <a:pt x="2626428" y="2116037"/>
                                  <a:pt x="2610235" y="2139850"/>
                                </a:cubicBezTo>
                                <a:lnTo>
                                  <a:pt x="2586423" y="2176045"/>
                                </a:lnTo>
                                <a:lnTo>
                                  <a:pt x="2560705" y="2211287"/>
                                </a:lnTo>
                                <a:cubicBezTo>
                                  <a:pt x="2492125" y="2305585"/>
                                  <a:pt x="2411163" y="2390357"/>
                                  <a:pt x="2322580" y="2464652"/>
                                </a:cubicBezTo>
                                <a:cubicBezTo>
                                  <a:pt x="2144463" y="2613242"/>
                                  <a:pt x="1929198" y="2718017"/>
                                  <a:pt x="1702503" y="2764690"/>
                                </a:cubicBezTo>
                                <a:cubicBezTo>
                                  <a:pt x="1589155" y="2788502"/>
                                  <a:pt x="1473903" y="2797075"/>
                                  <a:pt x="1358650" y="2793265"/>
                                </a:cubicBezTo>
                                <a:cubicBezTo>
                                  <a:pt x="1300548" y="2792312"/>
                                  <a:pt x="1243398" y="2785645"/>
                                  <a:pt x="1186248" y="2777072"/>
                                </a:cubicBezTo>
                                <a:cubicBezTo>
                                  <a:pt x="1171960" y="2775167"/>
                                  <a:pt x="1157673" y="2772310"/>
                                  <a:pt x="1143385" y="2769452"/>
                                </a:cubicBezTo>
                                <a:cubicBezTo>
                                  <a:pt x="1130050" y="2766595"/>
                                  <a:pt x="1115763" y="2764690"/>
                                  <a:pt x="1101475" y="2760880"/>
                                </a:cubicBezTo>
                                <a:cubicBezTo>
                                  <a:pt x="1072900" y="2753260"/>
                                  <a:pt x="1045278" y="2747545"/>
                                  <a:pt x="1017655" y="2738972"/>
                                </a:cubicBezTo>
                                <a:lnTo>
                                  <a:pt x="976698" y="2726590"/>
                                </a:lnTo>
                                <a:lnTo>
                                  <a:pt x="935740" y="2712302"/>
                                </a:lnTo>
                                <a:cubicBezTo>
                                  <a:pt x="908118" y="2702777"/>
                                  <a:pt x="881448" y="2691347"/>
                                  <a:pt x="854778" y="2680870"/>
                                </a:cubicBezTo>
                                <a:cubicBezTo>
                                  <a:pt x="841443" y="2675155"/>
                                  <a:pt x="829060" y="2668487"/>
                                  <a:pt x="815725" y="2662772"/>
                                </a:cubicBezTo>
                                <a:cubicBezTo>
                                  <a:pt x="802390" y="2656105"/>
                                  <a:pt x="789055" y="2650390"/>
                                  <a:pt x="776673" y="2643722"/>
                                </a:cubicBezTo>
                                <a:cubicBezTo>
                                  <a:pt x="750955" y="2630387"/>
                                  <a:pt x="725238" y="2618005"/>
                                  <a:pt x="700473" y="2602765"/>
                                </a:cubicBezTo>
                                <a:cubicBezTo>
                                  <a:pt x="688090" y="2595145"/>
                                  <a:pt x="675708" y="2588477"/>
                                  <a:pt x="663325" y="2580857"/>
                                </a:cubicBezTo>
                                <a:lnTo>
                                  <a:pt x="627130" y="2557045"/>
                                </a:lnTo>
                                <a:lnTo>
                                  <a:pt x="609033" y="2545615"/>
                                </a:lnTo>
                                <a:lnTo>
                                  <a:pt x="591888" y="2533232"/>
                                </a:lnTo>
                                <a:lnTo>
                                  <a:pt x="556645" y="2507515"/>
                                </a:lnTo>
                                <a:cubicBezTo>
                                  <a:pt x="510925" y="2472272"/>
                                  <a:pt x="467110" y="2435125"/>
                                  <a:pt x="426153" y="2395120"/>
                                </a:cubicBezTo>
                                <a:cubicBezTo>
                                  <a:pt x="384243" y="2355115"/>
                                  <a:pt x="346143" y="2312252"/>
                                  <a:pt x="309948" y="2268437"/>
                                </a:cubicBezTo>
                                <a:cubicBezTo>
                                  <a:pt x="274705" y="2223670"/>
                                  <a:pt x="240415" y="2176997"/>
                                  <a:pt x="210888" y="2128420"/>
                                </a:cubicBezTo>
                                <a:cubicBezTo>
                                  <a:pt x="195648" y="2104607"/>
                                  <a:pt x="182313" y="2078890"/>
                                  <a:pt x="168025" y="2054125"/>
                                </a:cubicBezTo>
                                <a:cubicBezTo>
                                  <a:pt x="160405" y="2041742"/>
                                  <a:pt x="154690" y="2028407"/>
                                  <a:pt x="148023" y="2016025"/>
                                </a:cubicBezTo>
                                <a:cubicBezTo>
                                  <a:pt x="141355" y="2003642"/>
                                  <a:pt x="134688" y="1991260"/>
                                  <a:pt x="128973" y="1977925"/>
                                </a:cubicBezTo>
                                <a:lnTo>
                                  <a:pt x="111828" y="1938872"/>
                                </a:lnTo>
                                <a:cubicBezTo>
                                  <a:pt x="108970" y="1932205"/>
                                  <a:pt x="106113" y="1925537"/>
                                  <a:pt x="103255" y="1918870"/>
                                </a:cubicBezTo>
                                <a:lnTo>
                                  <a:pt x="95635" y="1898867"/>
                                </a:lnTo>
                                <a:lnTo>
                                  <a:pt x="80395" y="1858862"/>
                                </a:lnTo>
                                <a:cubicBezTo>
                                  <a:pt x="75633" y="1845527"/>
                                  <a:pt x="71823" y="1831240"/>
                                  <a:pt x="67060" y="1817905"/>
                                </a:cubicBezTo>
                                <a:cubicBezTo>
                                  <a:pt x="57535" y="1791235"/>
                                  <a:pt x="50868" y="1763612"/>
                                  <a:pt x="43248" y="1735990"/>
                                </a:cubicBezTo>
                                <a:cubicBezTo>
                                  <a:pt x="39438" y="1721702"/>
                                  <a:pt x="36580" y="1708367"/>
                                  <a:pt x="33723" y="1694080"/>
                                </a:cubicBezTo>
                                <a:cubicBezTo>
                                  <a:pt x="30865" y="1679792"/>
                                  <a:pt x="28008" y="1666457"/>
                                  <a:pt x="25150" y="1652170"/>
                                </a:cubicBezTo>
                                <a:cubicBezTo>
                                  <a:pt x="14673" y="1595972"/>
                                  <a:pt x="6100" y="1539775"/>
                                  <a:pt x="3243" y="1482625"/>
                                </a:cubicBezTo>
                                <a:cubicBezTo>
                                  <a:pt x="-4377" y="1369277"/>
                                  <a:pt x="1338" y="1254977"/>
                                  <a:pt x="21340" y="1142582"/>
                                </a:cubicBezTo>
                                <a:lnTo>
                                  <a:pt x="28960" y="1100672"/>
                                </a:lnTo>
                                <a:cubicBezTo>
                                  <a:pt x="31818" y="1086385"/>
                                  <a:pt x="35628" y="1073050"/>
                                  <a:pt x="38485" y="1058762"/>
                                </a:cubicBezTo>
                                <a:cubicBezTo>
                                  <a:pt x="42295" y="1045427"/>
                                  <a:pt x="45153" y="1031140"/>
                                  <a:pt x="48963" y="1017805"/>
                                </a:cubicBezTo>
                                <a:lnTo>
                                  <a:pt x="61345" y="976847"/>
                                </a:lnTo>
                                <a:cubicBezTo>
                                  <a:pt x="63250" y="970180"/>
                                  <a:pt x="65155" y="963512"/>
                                  <a:pt x="67060" y="956845"/>
                                </a:cubicBezTo>
                                <a:lnTo>
                                  <a:pt x="73728" y="935890"/>
                                </a:lnTo>
                                <a:lnTo>
                                  <a:pt x="88015" y="895885"/>
                                </a:lnTo>
                                <a:cubicBezTo>
                                  <a:pt x="93730" y="882550"/>
                                  <a:pt x="98493" y="869215"/>
                                  <a:pt x="104208" y="855880"/>
                                </a:cubicBezTo>
                                <a:cubicBezTo>
                                  <a:pt x="108970" y="842545"/>
                                  <a:pt x="114685" y="829210"/>
                                  <a:pt x="120400" y="816827"/>
                                </a:cubicBezTo>
                                <a:cubicBezTo>
                                  <a:pt x="132783" y="791110"/>
                                  <a:pt x="144213" y="765392"/>
                                  <a:pt x="157548" y="740627"/>
                                </a:cubicBezTo>
                                <a:cubicBezTo>
                                  <a:pt x="164215" y="728245"/>
                                  <a:pt x="170883" y="715862"/>
                                  <a:pt x="177550" y="703480"/>
                                </a:cubicBezTo>
                                <a:lnTo>
                                  <a:pt x="199458" y="666332"/>
                                </a:lnTo>
                                <a:cubicBezTo>
                                  <a:pt x="207078" y="653950"/>
                                  <a:pt x="214698" y="641567"/>
                                  <a:pt x="222318" y="630137"/>
                                </a:cubicBezTo>
                                <a:lnTo>
                                  <a:pt x="245178" y="594895"/>
                                </a:lnTo>
                                <a:lnTo>
                                  <a:pt x="269943" y="560605"/>
                                </a:lnTo>
                                <a:cubicBezTo>
                                  <a:pt x="278515" y="548222"/>
                                  <a:pt x="287088" y="536792"/>
                                  <a:pt x="295660" y="526315"/>
                                </a:cubicBezTo>
                                <a:cubicBezTo>
                                  <a:pt x="365193" y="437732"/>
                                  <a:pt x="445203" y="356770"/>
                                  <a:pt x="533785" y="287237"/>
                                </a:cubicBezTo>
                                <a:cubicBezTo>
                                  <a:pt x="623320" y="217705"/>
                                  <a:pt x="720475" y="158650"/>
                                  <a:pt x="823345" y="112930"/>
                                </a:cubicBezTo>
                                <a:close/>
                                <a:moveTo>
                                  <a:pt x="1879668" y="109120"/>
                                </a:moveTo>
                                <a:cubicBezTo>
                                  <a:pt x="1896813" y="113882"/>
                                  <a:pt x="1914910" y="118645"/>
                                  <a:pt x="1932055" y="124360"/>
                                </a:cubicBezTo>
                                <a:lnTo>
                                  <a:pt x="1984443" y="142457"/>
                                </a:lnTo>
                                <a:cubicBezTo>
                                  <a:pt x="2144463" y="219610"/>
                                  <a:pt x="2288290" y="328195"/>
                                  <a:pt x="2406400" y="459640"/>
                                </a:cubicBezTo>
                                <a:lnTo>
                                  <a:pt x="2376873" y="432970"/>
                                </a:lnTo>
                                <a:cubicBezTo>
                                  <a:pt x="2366395" y="424397"/>
                                  <a:pt x="2356870" y="415825"/>
                                  <a:pt x="2346393" y="407252"/>
                                </a:cubicBezTo>
                                <a:cubicBezTo>
                                  <a:pt x="2213043" y="277712"/>
                                  <a:pt x="2053975" y="174842"/>
                                  <a:pt x="1879668" y="109120"/>
                                </a:cubicBezTo>
                                <a:close/>
                                <a:moveTo>
                                  <a:pt x="1596775" y="107215"/>
                                </a:moveTo>
                                <a:lnTo>
                                  <a:pt x="1618682" y="107215"/>
                                </a:lnTo>
                                <a:lnTo>
                                  <a:pt x="1658687" y="114835"/>
                                </a:lnTo>
                                <a:lnTo>
                                  <a:pt x="1698692" y="124360"/>
                                </a:lnTo>
                                <a:lnTo>
                                  <a:pt x="1718695" y="129122"/>
                                </a:lnTo>
                                <a:cubicBezTo>
                                  <a:pt x="1725362" y="131027"/>
                                  <a:pt x="1732030" y="132932"/>
                                  <a:pt x="1738697" y="134837"/>
                                </a:cubicBezTo>
                                <a:lnTo>
                                  <a:pt x="1777750" y="146267"/>
                                </a:lnTo>
                                <a:cubicBezTo>
                                  <a:pt x="1829185" y="163412"/>
                                  <a:pt x="1880620" y="182462"/>
                                  <a:pt x="1930150" y="206275"/>
                                </a:cubicBezTo>
                                <a:cubicBezTo>
                                  <a:pt x="2030162" y="251995"/>
                                  <a:pt x="2122555" y="312002"/>
                                  <a:pt x="2206375" y="381535"/>
                                </a:cubicBezTo>
                                <a:cubicBezTo>
                                  <a:pt x="2199707" y="377725"/>
                                  <a:pt x="2192087" y="374867"/>
                                  <a:pt x="2185420" y="371057"/>
                                </a:cubicBezTo>
                                <a:cubicBezTo>
                                  <a:pt x="2182562" y="369152"/>
                                  <a:pt x="2178752" y="367247"/>
                                  <a:pt x="2175895" y="365342"/>
                                </a:cubicBezTo>
                                <a:cubicBezTo>
                                  <a:pt x="1990157" y="222467"/>
                                  <a:pt x="1764415" y="131980"/>
                                  <a:pt x="1532005" y="108167"/>
                                </a:cubicBezTo>
                                <a:lnTo>
                                  <a:pt x="1574867" y="108167"/>
                                </a:lnTo>
                                <a:close/>
                                <a:moveTo>
                                  <a:pt x="1399607" y="81497"/>
                                </a:moveTo>
                                <a:lnTo>
                                  <a:pt x="1348172" y="89117"/>
                                </a:lnTo>
                                <a:lnTo>
                                  <a:pt x="1334837" y="91022"/>
                                </a:lnTo>
                                <a:lnTo>
                                  <a:pt x="1321502" y="93879"/>
                                </a:lnTo>
                                <a:lnTo>
                                  <a:pt x="1295785" y="99594"/>
                                </a:lnTo>
                                <a:cubicBezTo>
                                  <a:pt x="1142432" y="111977"/>
                                  <a:pt x="991937" y="151982"/>
                                  <a:pt x="853825" y="217704"/>
                                </a:cubicBezTo>
                                <a:cubicBezTo>
                                  <a:pt x="715712" y="282474"/>
                                  <a:pt x="589030" y="373914"/>
                                  <a:pt x="482350" y="483452"/>
                                </a:cubicBezTo>
                                <a:cubicBezTo>
                                  <a:pt x="525212" y="428207"/>
                                  <a:pt x="572837" y="375819"/>
                                  <a:pt x="626177" y="327242"/>
                                </a:cubicBezTo>
                                <a:cubicBezTo>
                                  <a:pt x="681422" y="286284"/>
                                  <a:pt x="741430" y="251042"/>
                                  <a:pt x="802390" y="219609"/>
                                </a:cubicBezTo>
                                <a:cubicBezTo>
                                  <a:pt x="833822" y="204369"/>
                                  <a:pt x="865255" y="190082"/>
                                  <a:pt x="896687" y="176747"/>
                                </a:cubicBezTo>
                                <a:lnTo>
                                  <a:pt x="945265" y="158649"/>
                                </a:lnTo>
                                <a:cubicBezTo>
                                  <a:pt x="960505" y="152934"/>
                                  <a:pt x="977650" y="148172"/>
                                  <a:pt x="993842" y="142457"/>
                                </a:cubicBezTo>
                                <a:cubicBezTo>
                                  <a:pt x="1059565" y="122454"/>
                                  <a:pt x="1127192" y="105309"/>
                                  <a:pt x="1194820" y="95784"/>
                                </a:cubicBezTo>
                                <a:cubicBezTo>
                                  <a:pt x="1262447" y="86259"/>
                                  <a:pt x="1331027" y="81497"/>
                                  <a:pt x="1399607" y="81497"/>
                                </a:cubicBezTo>
                                <a:close/>
                                <a:moveTo>
                                  <a:pt x="1362475" y="222"/>
                                </a:moveTo>
                                <a:cubicBezTo>
                                  <a:pt x="1504681" y="-2323"/>
                                  <a:pt x="1647020" y="16965"/>
                                  <a:pt x="1783465" y="57685"/>
                                </a:cubicBezTo>
                                <a:cubicBezTo>
                                  <a:pt x="1771083" y="55780"/>
                                  <a:pt x="1758700" y="53875"/>
                                  <a:pt x="1748223" y="51970"/>
                                </a:cubicBezTo>
                                <a:cubicBezTo>
                                  <a:pt x="1735840" y="50065"/>
                                  <a:pt x="1723458" y="49112"/>
                                  <a:pt x="1711075" y="48160"/>
                                </a:cubicBezTo>
                                <a:cubicBezTo>
                                  <a:pt x="1678690" y="39587"/>
                                  <a:pt x="1645353" y="33872"/>
                                  <a:pt x="1612015" y="28157"/>
                                </a:cubicBezTo>
                                <a:cubicBezTo>
                                  <a:pt x="1594870" y="26252"/>
                                  <a:pt x="1578678" y="23395"/>
                                  <a:pt x="1561533" y="21490"/>
                                </a:cubicBezTo>
                                <a:cubicBezTo>
                                  <a:pt x="1544388" y="19585"/>
                                  <a:pt x="1528195" y="17680"/>
                                  <a:pt x="1511050" y="16727"/>
                                </a:cubicBezTo>
                                <a:cubicBezTo>
                                  <a:pt x="1493905" y="15775"/>
                                  <a:pt x="1477713" y="12917"/>
                                  <a:pt x="1460568" y="12917"/>
                                </a:cubicBezTo>
                                <a:lnTo>
                                  <a:pt x="1410085" y="11012"/>
                                </a:lnTo>
                                <a:cubicBezTo>
                                  <a:pt x="1392940" y="11012"/>
                                  <a:pt x="1376748" y="11965"/>
                                  <a:pt x="1359603" y="11965"/>
                                </a:cubicBezTo>
                                <a:lnTo>
                                  <a:pt x="1333885" y="12917"/>
                                </a:lnTo>
                                <a:cubicBezTo>
                                  <a:pt x="1326265" y="13870"/>
                                  <a:pt x="1317693" y="13870"/>
                                  <a:pt x="1309120" y="14822"/>
                                </a:cubicBezTo>
                                <a:cubicBezTo>
                                  <a:pt x="1173865" y="22442"/>
                                  <a:pt x="1040515" y="51017"/>
                                  <a:pt x="913833" y="98642"/>
                                </a:cubicBezTo>
                                <a:cubicBezTo>
                                  <a:pt x="921453" y="94832"/>
                                  <a:pt x="927168" y="91975"/>
                                  <a:pt x="931930" y="89117"/>
                                </a:cubicBezTo>
                                <a:cubicBezTo>
                                  <a:pt x="936693" y="87212"/>
                                  <a:pt x="941455" y="84355"/>
                                  <a:pt x="946218" y="82450"/>
                                </a:cubicBezTo>
                                <a:cubicBezTo>
                                  <a:pt x="955743" y="77687"/>
                                  <a:pt x="965268" y="72925"/>
                                  <a:pt x="982413" y="66257"/>
                                </a:cubicBezTo>
                                <a:cubicBezTo>
                                  <a:pt x="990985" y="62447"/>
                                  <a:pt x="1001463" y="58637"/>
                                  <a:pt x="1013845" y="54827"/>
                                </a:cubicBezTo>
                                <a:cubicBezTo>
                                  <a:pt x="1026228" y="51017"/>
                                  <a:pt x="1041468" y="45302"/>
                                  <a:pt x="1060518" y="40540"/>
                                </a:cubicBezTo>
                                <a:cubicBezTo>
                                  <a:pt x="1079568" y="35777"/>
                                  <a:pt x="1101475" y="30062"/>
                                  <a:pt x="1128145" y="24347"/>
                                </a:cubicBezTo>
                                <a:cubicBezTo>
                                  <a:pt x="1141480" y="22442"/>
                                  <a:pt x="1155768" y="19585"/>
                                  <a:pt x="1171008" y="16727"/>
                                </a:cubicBezTo>
                                <a:cubicBezTo>
                                  <a:pt x="1178628" y="15775"/>
                                  <a:pt x="1186248" y="13870"/>
                                  <a:pt x="1194820" y="12917"/>
                                </a:cubicBezTo>
                                <a:cubicBezTo>
                                  <a:pt x="1202440" y="11965"/>
                                  <a:pt x="1211965" y="11012"/>
                                  <a:pt x="1220538" y="10060"/>
                                </a:cubicBezTo>
                                <a:cubicBezTo>
                                  <a:pt x="1267687" y="4345"/>
                                  <a:pt x="1315074" y="1071"/>
                                  <a:pt x="1362475" y="22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pic:pic xmlns:pic="http://schemas.openxmlformats.org/drawingml/2006/picture">
                        <pic:nvPicPr>
                          <pic:cNvPr id="16" name="Imagen 32" descr="Icono de correo electrónico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820" y="91440"/>
                            <a:ext cx="164465" cy="16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group w14:anchorId="1A1B7D94" id="Grupo 24" o:spid="_x0000_s1026" alt="icono de correo electrónico" style="position:absolute;margin-left:0;margin-top:502.7pt;width:26.65pt;height:27.25pt;z-index:251661312;mso-position-horizontal-relative:margin;mso-position-vertical-relative:page;mso-width-relative:margin;mso-height-relative:margin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">
                <v:shape id="Forma libre: Forma 273" o:spid="_x0000_s1027" style="position:absolute;width:338455;height:346075;visibility:visible;mso-wrap-style:square;v-text-anchor:middle" coordsize="2731203,2794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mW18QA&#10;AADcAAAADwAAAGRycy9kb3ducmV2LnhtbESP0WrCQBRE3wv9h+UWfNONUluNrlJaleJbEz/gkr0m&#10;0ezdkN2Y6Ne7gtDHYWbOMMt1bypxocaVlhWMRxEI4szqknMFh3Q7nIFwHlljZZkUXMnBevX6ssRY&#10;247/6JL4XAQIuxgVFN7XsZQuK8igG9maOHhH2xj0QTa51A12AW4qOYmiD2mw5LBQYE3fBWXnpDUK&#10;2v0pydvjTv6kZq6npt10t91ZqcFb/7UA4an3/+Fn+1crmHy+w+NMOAJyd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ZltfEAAAA3AAAAA8AAAAAAAAAAAAAAAAAmAIAAGRycy9k&#10;b3ducmV2LnhtbFBLBQYAAAAABAAEAPUAAACJAw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<v:stroke joinstyle="miter"/>
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  <v:shape id="Imagen 32" o:spid="_x0000_s1028" type="#_x0000_t75" alt="Icono de correo electrónico" style="position:absolute;left:83820;top:91440;width:164465;height:1644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+EHOHEAAAA2wAAAA8AAABkcnMvZG93bnJldi54bWxET0tLw0AQvgv+h2WEXsRu2kMJsdsiFUMo&#10;5GBf9Dhkp0lsdjZkN03017uC0Nt8fM9ZrkfTiBt1rrasYDaNQBAXVtdcKjjsP15iEM4ja2wsk4Jv&#10;crBePT4sMdF24E+67XwpQgi7BBVU3reJlK6oyKCb2pY4cBfbGfQBdqXUHQ4h3DRyHkULabDm0FBh&#10;S5uKiuuuNwryH07jfJvFRxxP/emcPu/fv3qlJk/j2ysIT6O/i//dmQ7zF/D3SzhArn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+EHOHEAAAA2wAAAA8AAAAAAAAAAAAAAAAA&#10;nwIAAGRycy9kb3ducmV2LnhtbFBLBQYAAAAABAAEAPcAAACQAwAAAAA=&#10;">
                  <v:imagedata r:id="rId17" o:title="Icono de correo electrónico"/>
                  <v:path arrowok="t"/>
                </v:shape>
                <w10:wrap type="square" anchorx="margin" anchory="page"/>
              </v:group>
            </w:pict>
          </mc:Fallback>
        </mc:AlternateContent>
      </w:r>
    </w:p>
    <w:p w14:paraId="656F0F90" w14:textId="4227BA98" w:rsidR="00456F47" w:rsidRPr="00837295" w:rsidRDefault="00CE2C51" w:rsidP="00456F47">
      <w:pPr>
        <w:pStyle w:val="Textoindependiente"/>
        <w:rPr>
          <w:sz w:val="22"/>
          <w:lang w:val="es-ES_tradnl"/>
        </w:rPr>
      </w:pPr>
      <w:r>
        <w:rPr>
          <w:sz w:val="22"/>
          <w:lang w:val="es-ES_tradnl"/>
        </w:rPr>
        <w:t>maria_castañeda24@gmail</w:t>
      </w:r>
      <w:r w:rsidR="00BA1923">
        <w:rPr>
          <w:sz w:val="22"/>
          <w:lang w:val="es-ES_tradnl"/>
        </w:rPr>
        <w:t>.com</w:t>
      </w:r>
    </w:p>
    <w:p w14:paraId="70B4F455" w14:textId="77777777" w:rsidR="00456F47" w:rsidRDefault="00456F47" w:rsidP="00456F47">
      <w:pPr>
        <w:pStyle w:val="Textoindependiente"/>
        <w:rPr>
          <w:lang w:val="es-ES_tradnl"/>
        </w:rPr>
      </w:pPr>
    </w:p>
    <w:p w14:paraId="690E45BB" w14:textId="77777777" w:rsidR="00456F47" w:rsidRDefault="00456F47" w:rsidP="00456F47">
      <w:pPr>
        <w:pStyle w:val="Textoindependiente"/>
        <w:rPr>
          <w:lang w:val="es-ES_tradnl"/>
        </w:rPr>
      </w:pPr>
    </w:p>
    <w:p w14:paraId="639603A7" w14:textId="77777777" w:rsidR="00456F47" w:rsidRDefault="00456F47" w:rsidP="00456F47">
      <w:pPr>
        <w:pStyle w:val="Textoindependiente"/>
        <w:rPr>
          <w:lang w:val="es-ES_tradnl"/>
        </w:rPr>
      </w:pPr>
    </w:p>
    <w:p w14:paraId="0D170D04" w14:textId="77777777" w:rsidR="00456F47" w:rsidRDefault="00456F47" w:rsidP="00456F47">
      <w:pPr>
        <w:pStyle w:val="Textoindependiente"/>
        <w:rPr>
          <w:lang w:val="es-ES_tradnl"/>
        </w:rPr>
      </w:pPr>
    </w:p>
    <w:p w14:paraId="485B02C8" w14:textId="77777777" w:rsidR="00456F47" w:rsidRDefault="00456F47" w:rsidP="00456F47">
      <w:pPr>
        <w:pStyle w:val="Textoindependiente"/>
        <w:rPr>
          <w:lang w:val="es-ES_tradnl"/>
        </w:rPr>
      </w:pPr>
    </w:p>
    <w:p w14:paraId="66869290" w14:textId="77777777" w:rsidR="00456F47" w:rsidRDefault="00456F47" w:rsidP="00456F47">
      <w:pPr>
        <w:pStyle w:val="Textoindependiente"/>
        <w:rPr>
          <w:lang w:val="es-ES_tradnl"/>
        </w:rPr>
      </w:pPr>
    </w:p>
    <w:p w14:paraId="53B18B55" w14:textId="77777777" w:rsidR="00456F47" w:rsidRDefault="00456F47" w:rsidP="00456F47">
      <w:pPr>
        <w:pStyle w:val="Textoindependiente"/>
        <w:rPr>
          <w:lang w:val="es-ES_tradnl"/>
        </w:rPr>
      </w:pPr>
    </w:p>
    <w:p w14:paraId="5D3B20BB" w14:textId="77777777" w:rsidR="00456F47" w:rsidRDefault="00456F47" w:rsidP="00456F47">
      <w:pPr>
        <w:pStyle w:val="Textoindependiente"/>
        <w:rPr>
          <w:lang w:val="es-ES_tradnl"/>
        </w:rPr>
      </w:pPr>
    </w:p>
    <w:p w14:paraId="40639281" w14:textId="77777777" w:rsidR="00456F47" w:rsidRDefault="00456F47" w:rsidP="00456F47">
      <w:pPr>
        <w:pStyle w:val="Textoindependiente"/>
        <w:rPr>
          <w:lang w:val="es-ES_tradnl"/>
        </w:rPr>
      </w:pPr>
    </w:p>
    <w:p w14:paraId="46F84045" w14:textId="77777777" w:rsidR="00456F47" w:rsidRDefault="00456F47" w:rsidP="00456F47">
      <w:pPr>
        <w:pStyle w:val="Textoindependiente"/>
        <w:rPr>
          <w:lang w:val="es-ES_tradnl"/>
        </w:rPr>
      </w:pPr>
    </w:p>
    <w:p w14:paraId="3CC67600" w14:textId="77777777" w:rsidR="00456F47" w:rsidRDefault="00456F47" w:rsidP="00456F47">
      <w:pPr>
        <w:pStyle w:val="Textoindependiente"/>
        <w:rPr>
          <w:lang w:val="es-ES_tradnl"/>
        </w:rPr>
      </w:pPr>
    </w:p>
    <w:p w14:paraId="24A9BD29" w14:textId="77777777" w:rsidR="00456F47" w:rsidRDefault="00456F47" w:rsidP="00456F47">
      <w:pPr>
        <w:pStyle w:val="Textoindependiente"/>
        <w:rPr>
          <w:lang w:val="es-ES_tradnl"/>
        </w:rPr>
      </w:pPr>
    </w:p>
    <w:p w14:paraId="1ECA9B99" w14:textId="77777777" w:rsidR="00456F47" w:rsidRDefault="00456F47" w:rsidP="00456F47">
      <w:pPr>
        <w:pStyle w:val="Textoindependiente"/>
        <w:rPr>
          <w:lang w:val="es-ES_tradnl"/>
        </w:rPr>
      </w:pPr>
    </w:p>
    <w:p w14:paraId="5DBFFDEB" w14:textId="77777777" w:rsidR="00456F47" w:rsidRDefault="00456F47" w:rsidP="00456F47">
      <w:pPr>
        <w:pStyle w:val="Textoindependiente"/>
        <w:rPr>
          <w:lang w:val="es-ES_tradnl"/>
        </w:rPr>
      </w:pPr>
    </w:p>
    <w:p w14:paraId="297D0933" w14:textId="77777777" w:rsidR="00456F47" w:rsidRDefault="00456F47" w:rsidP="00456F47">
      <w:pPr>
        <w:pStyle w:val="Textoindependiente"/>
        <w:rPr>
          <w:lang w:val="es-ES_tradnl"/>
        </w:rPr>
      </w:pPr>
    </w:p>
    <w:p w14:paraId="3CD6A16D" w14:textId="77777777" w:rsidR="00456F47" w:rsidRDefault="00456F47" w:rsidP="00456F47">
      <w:pPr>
        <w:pStyle w:val="Textoindependiente"/>
        <w:rPr>
          <w:lang w:val="es-ES_tradnl"/>
        </w:rPr>
      </w:pPr>
    </w:p>
    <w:p w14:paraId="10FB9968" w14:textId="77777777" w:rsidR="00456F47" w:rsidRDefault="00456F47" w:rsidP="00456F47">
      <w:pPr>
        <w:pStyle w:val="Textoindependiente"/>
        <w:rPr>
          <w:lang w:val="es-ES_tradnl"/>
        </w:rPr>
      </w:pPr>
    </w:p>
    <w:p w14:paraId="1F38F736" w14:textId="77777777" w:rsidR="00456F47" w:rsidRDefault="00456F47" w:rsidP="00456F47">
      <w:pPr>
        <w:pStyle w:val="Textoindependiente"/>
        <w:rPr>
          <w:lang w:val="es-ES_tradnl"/>
        </w:rPr>
      </w:pPr>
    </w:p>
    <w:p w14:paraId="67709095" w14:textId="77777777" w:rsidR="00456F47" w:rsidRDefault="00456F47" w:rsidP="00456F47">
      <w:pPr>
        <w:pStyle w:val="Textoindependiente"/>
        <w:rPr>
          <w:lang w:val="es-ES_tradnl"/>
        </w:rPr>
      </w:pPr>
    </w:p>
    <w:p w14:paraId="64678648" w14:textId="77777777" w:rsidR="00456F47" w:rsidRDefault="00456F47" w:rsidP="00456F47">
      <w:pPr>
        <w:pStyle w:val="Textoindependiente"/>
        <w:rPr>
          <w:lang w:val="es-ES_tradnl"/>
        </w:rPr>
      </w:pPr>
    </w:p>
    <w:p w14:paraId="173E5021" w14:textId="74BC4000" w:rsidR="00456F47" w:rsidRPr="00964399" w:rsidRDefault="00185452" w:rsidP="00837295">
      <w:pPr>
        <w:pStyle w:val="Textoindependiente"/>
        <w:rPr>
          <w:rFonts w:asciiTheme="minorHAnsi" w:hAnsiTheme="minorHAnsi"/>
          <w:sz w:val="48"/>
          <w:lang w:val="es-ES_tradnl"/>
        </w:rPr>
      </w:pPr>
      <w:r>
        <w:rPr>
          <w:rFonts w:asciiTheme="minorHAnsi" w:hAnsiTheme="minorHAnsi"/>
          <w:sz w:val="48"/>
          <w:lang w:val="es-ES_tradnl"/>
        </w:rPr>
        <w:lastRenderedPageBreak/>
        <w:t>LUISA MARIA</w:t>
      </w:r>
    </w:p>
    <w:p w14:paraId="4C94B636" w14:textId="40C1D24B" w:rsidR="00456F47" w:rsidRPr="00964399" w:rsidRDefault="00185452" w:rsidP="00837295">
      <w:pPr>
        <w:pStyle w:val="Textoindependiente"/>
        <w:rPr>
          <w:rFonts w:asciiTheme="minorHAnsi" w:hAnsiTheme="minorHAnsi"/>
          <w:sz w:val="48"/>
          <w:lang w:val="es-ES_tradnl"/>
        </w:rPr>
      </w:pPr>
      <w:r>
        <w:rPr>
          <w:rFonts w:asciiTheme="minorHAnsi" w:hAnsiTheme="minorHAnsi"/>
          <w:sz w:val="48"/>
          <w:lang w:val="es-ES_tradnl"/>
        </w:rPr>
        <w:t>CASTAÑEDA FLORES</w:t>
      </w:r>
      <w:r w:rsidR="00964399" w:rsidRPr="00964399">
        <w:rPr>
          <w:rFonts w:asciiTheme="minorHAnsi" w:hAnsiTheme="minorHAnsi"/>
          <w:sz w:val="48"/>
          <w:lang w:val="es-ES_tradnl"/>
        </w:rPr>
        <w:t xml:space="preserve"> </w:t>
      </w:r>
    </w:p>
    <w:p w14:paraId="001F269D" w14:textId="77777777" w:rsidR="00837295" w:rsidRDefault="00837295" w:rsidP="00456F47">
      <w:pPr>
        <w:pStyle w:val="Textoindependiente"/>
        <w:rPr>
          <w:lang w:val="es-ES_tradnl"/>
        </w:rPr>
      </w:pPr>
    </w:p>
    <w:p w14:paraId="46190537" w14:textId="77777777" w:rsidR="00837295" w:rsidRDefault="00837295" w:rsidP="00456F47">
      <w:pPr>
        <w:pStyle w:val="Textoindependiente"/>
        <w:rPr>
          <w:lang w:val="es-ES_tradnl"/>
        </w:rPr>
      </w:pPr>
    </w:p>
    <w:p w14:paraId="48E9E0F4" w14:textId="77777777" w:rsidR="00837295" w:rsidRDefault="00837295" w:rsidP="00456F47">
      <w:pPr>
        <w:pStyle w:val="Textoindependiente"/>
        <w:rPr>
          <w:lang w:val="es-ES_tradnl"/>
        </w:rPr>
      </w:pPr>
    </w:p>
    <w:p w14:paraId="4F67CDED" w14:textId="77777777" w:rsidR="00837295" w:rsidRPr="00964399" w:rsidRDefault="00837295" w:rsidP="00456F47">
      <w:pPr>
        <w:pStyle w:val="Textoindependiente"/>
        <w:rPr>
          <w:rFonts w:asciiTheme="minorHAnsi" w:hAnsiTheme="minorHAnsi"/>
          <w:b/>
          <w:sz w:val="24"/>
          <w:szCs w:val="24"/>
          <w:u w:val="single"/>
          <w:lang w:val="es-ES_tradnl"/>
        </w:rPr>
      </w:pPr>
      <w:r w:rsidRPr="00964399">
        <w:rPr>
          <w:rFonts w:asciiTheme="minorHAnsi" w:hAnsiTheme="minorHAnsi"/>
          <w:b/>
          <w:sz w:val="24"/>
          <w:szCs w:val="24"/>
          <w:u w:val="single"/>
          <w:lang w:val="es-ES_tradnl"/>
        </w:rPr>
        <w:t>DESCRIPCIÓN</w:t>
      </w:r>
    </w:p>
    <w:p w14:paraId="660AE1F2" w14:textId="1E789D5D" w:rsidR="00EF5C5C" w:rsidRPr="00964399" w:rsidRDefault="00EF5C5C" w:rsidP="00964399">
      <w:pPr>
        <w:pStyle w:val="Textoindependiente"/>
        <w:jc w:val="both"/>
        <w:rPr>
          <w:rFonts w:asciiTheme="minorHAnsi" w:hAnsiTheme="minorHAnsi" w:cs="Arial"/>
          <w:sz w:val="24"/>
          <w:szCs w:val="24"/>
          <w:lang w:val="es-ES_tradnl"/>
        </w:rPr>
      </w:pPr>
      <w:r w:rsidRPr="00964399">
        <w:rPr>
          <w:rFonts w:asciiTheme="minorHAnsi" w:hAnsiTheme="minorHAnsi" w:cs="Arial"/>
          <w:sz w:val="24"/>
          <w:szCs w:val="24"/>
          <w:lang w:val="es-ES_tradnl"/>
        </w:rPr>
        <w:t xml:space="preserve">Soy </w:t>
      </w:r>
      <w:r w:rsidR="001303F7">
        <w:rPr>
          <w:rFonts w:asciiTheme="minorHAnsi" w:hAnsiTheme="minorHAnsi" w:cs="Arial"/>
          <w:sz w:val="24"/>
          <w:szCs w:val="24"/>
          <w:lang w:val="es-ES_tradnl"/>
        </w:rPr>
        <w:t>psicóloga</w:t>
      </w:r>
      <w:r w:rsidRPr="00964399">
        <w:rPr>
          <w:rFonts w:asciiTheme="minorHAnsi" w:hAnsiTheme="minorHAnsi" w:cs="Arial"/>
          <w:sz w:val="24"/>
          <w:szCs w:val="24"/>
          <w:lang w:val="es-ES_tradnl"/>
        </w:rPr>
        <w:t xml:space="preserve"> y realizo acciones destinadas a contribuir con la salud. </w:t>
      </w:r>
    </w:p>
    <w:p w14:paraId="183B5D6C" w14:textId="375CD55A" w:rsidR="00837295" w:rsidRDefault="001303F7" w:rsidP="00964399">
      <w:pPr>
        <w:pStyle w:val="Textoindependiente"/>
        <w:jc w:val="both"/>
        <w:rPr>
          <w:rFonts w:asciiTheme="minorHAnsi" w:hAnsiTheme="minorHAnsi" w:cs="Arial"/>
          <w:sz w:val="24"/>
          <w:szCs w:val="24"/>
          <w:lang w:val="es-ES_tradnl"/>
        </w:rPr>
      </w:pPr>
      <w:r>
        <w:rPr>
          <w:rFonts w:asciiTheme="minorHAnsi" w:hAnsiTheme="minorHAnsi" w:cs="Arial"/>
          <w:sz w:val="24"/>
          <w:szCs w:val="24"/>
          <w:lang w:val="es-ES_tradnl"/>
        </w:rPr>
        <w:t>Diagnostico y trato problemas de salud mental</w:t>
      </w:r>
      <w:r w:rsidR="00DA6531" w:rsidRPr="00964399">
        <w:rPr>
          <w:rFonts w:asciiTheme="minorHAnsi" w:hAnsiTheme="minorHAnsi" w:cs="Arial"/>
          <w:sz w:val="24"/>
          <w:szCs w:val="24"/>
          <w:lang w:val="es-ES_tradnl"/>
        </w:rPr>
        <w:t xml:space="preserve">. Me considero amable, </w:t>
      </w:r>
      <w:r>
        <w:rPr>
          <w:rFonts w:asciiTheme="minorHAnsi" w:hAnsiTheme="minorHAnsi" w:cs="Arial"/>
          <w:sz w:val="24"/>
          <w:szCs w:val="24"/>
          <w:lang w:val="es-ES_tradnl"/>
        </w:rPr>
        <w:t>empática, y siempre lista para ayudar.</w:t>
      </w:r>
    </w:p>
    <w:p w14:paraId="081048B8" w14:textId="77777777" w:rsidR="001303F7" w:rsidRPr="00964399" w:rsidRDefault="001303F7" w:rsidP="00964399">
      <w:pPr>
        <w:pStyle w:val="Textoindependiente"/>
        <w:jc w:val="both"/>
        <w:rPr>
          <w:rFonts w:asciiTheme="minorHAnsi" w:hAnsiTheme="minorHAnsi"/>
          <w:sz w:val="24"/>
          <w:szCs w:val="24"/>
          <w:lang w:val="es-ES_tradnl"/>
        </w:rPr>
      </w:pPr>
    </w:p>
    <w:p w14:paraId="387BB155" w14:textId="77777777" w:rsidR="00456F47" w:rsidRPr="00964399" w:rsidRDefault="00837295" w:rsidP="00456F47">
      <w:pPr>
        <w:pStyle w:val="Textoindependiente"/>
        <w:rPr>
          <w:rFonts w:asciiTheme="minorHAnsi" w:hAnsiTheme="minorHAnsi"/>
          <w:b/>
          <w:sz w:val="24"/>
          <w:szCs w:val="24"/>
          <w:u w:val="single"/>
          <w:lang w:val="es-ES_tradnl"/>
        </w:rPr>
      </w:pPr>
      <w:r w:rsidRPr="00964399">
        <w:rPr>
          <w:rFonts w:asciiTheme="minorHAnsi" w:hAnsiTheme="minorHAnsi"/>
          <w:b/>
          <w:sz w:val="24"/>
          <w:szCs w:val="24"/>
          <w:u w:val="single"/>
          <w:lang w:val="es-ES_tradnl"/>
        </w:rPr>
        <w:t>EXPERIENCIA</w:t>
      </w:r>
    </w:p>
    <w:p w14:paraId="7C4ECD16" w14:textId="77777777" w:rsidR="00837295" w:rsidRPr="00964399" w:rsidRDefault="00837295" w:rsidP="00456F47">
      <w:pPr>
        <w:pStyle w:val="Textoindependiente"/>
        <w:rPr>
          <w:rFonts w:asciiTheme="minorHAnsi" w:hAnsiTheme="minorHAnsi"/>
          <w:b/>
          <w:sz w:val="24"/>
          <w:szCs w:val="24"/>
          <w:u w:val="single"/>
          <w:lang w:val="es-ES_tradnl"/>
        </w:rPr>
      </w:pPr>
    </w:p>
    <w:p w14:paraId="636BA606" w14:textId="29AF0309" w:rsidR="001303F7" w:rsidRDefault="001303F7" w:rsidP="00964399">
      <w:pPr>
        <w:pStyle w:val="Textoindependiente"/>
        <w:rPr>
          <w:rFonts w:asciiTheme="minorHAnsi" w:hAnsiTheme="minorHAnsi"/>
          <w:b/>
          <w:sz w:val="24"/>
          <w:szCs w:val="24"/>
          <w:lang w:val="es-ES_tradnl"/>
        </w:rPr>
      </w:pPr>
      <w:r>
        <w:rPr>
          <w:rFonts w:asciiTheme="minorHAnsi" w:hAnsiTheme="minorHAnsi"/>
          <w:b/>
          <w:sz w:val="24"/>
          <w:szCs w:val="24"/>
          <w:lang w:val="es-ES_tradnl"/>
        </w:rPr>
        <w:t>Enero 2014 - Agosto 2017</w:t>
      </w:r>
    </w:p>
    <w:p w14:paraId="33CD15E3" w14:textId="08F66F09" w:rsidR="001303F7" w:rsidRDefault="001303F7" w:rsidP="00964399">
      <w:pPr>
        <w:pStyle w:val="Textoindependiente"/>
        <w:rPr>
          <w:rFonts w:asciiTheme="minorHAnsi" w:hAnsiTheme="minorHAnsi"/>
          <w:sz w:val="24"/>
          <w:szCs w:val="24"/>
          <w:lang w:val="es-ES_tradnl"/>
        </w:rPr>
      </w:pPr>
      <w:r>
        <w:rPr>
          <w:rFonts w:asciiTheme="minorHAnsi" w:hAnsiTheme="minorHAnsi"/>
          <w:sz w:val="24"/>
          <w:szCs w:val="24"/>
          <w:lang w:val="es-ES_tradnl"/>
        </w:rPr>
        <w:t>Psicóloga</w:t>
      </w:r>
      <w:r>
        <w:rPr>
          <w:rFonts w:asciiTheme="minorHAnsi" w:hAnsiTheme="minorHAnsi"/>
          <w:sz w:val="24"/>
          <w:szCs w:val="24"/>
          <w:lang w:val="es-ES_tradnl"/>
        </w:rPr>
        <w:t xml:space="preserve"> • </w:t>
      </w:r>
      <w:r>
        <w:rPr>
          <w:rFonts w:asciiTheme="minorHAnsi" w:hAnsiTheme="minorHAnsi"/>
          <w:sz w:val="24"/>
          <w:szCs w:val="24"/>
          <w:lang w:val="es-ES_tradnl"/>
        </w:rPr>
        <w:t xml:space="preserve">Hospital Guillermo Almenara </w:t>
      </w:r>
      <w:r w:rsidRPr="001303F7">
        <w:rPr>
          <w:rFonts w:asciiTheme="minorHAnsi" w:hAnsiTheme="minorHAnsi"/>
          <w:sz w:val="24"/>
          <w:szCs w:val="24"/>
          <w:lang w:val="es-ES_tradnl"/>
        </w:rPr>
        <w:t>Irigoyen</w:t>
      </w:r>
    </w:p>
    <w:p w14:paraId="6A07F539" w14:textId="77777777" w:rsidR="001303F7" w:rsidRDefault="001303F7" w:rsidP="00964399">
      <w:pPr>
        <w:pStyle w:val="Textoindependiente"/>
        <w:rPr>
          <w:rFonts w:asciiTheme="minorHAnsi" w:hAnsiTheme="minorHAnsi"/>
          <w:b/>
          <w:sz w:val="24"/>
          <w:szCs w:val="24"/>
          <w:lang w:val="es-ES_tradnl"/>
        </w:rPr>
      </w:pPr>
    </w:p>
    <w:p w14:paraId="761EC292" w14:textId="7982D233" w:rsidR="00456F47" w:rsidRPr="00964399" w:rsidRDefault="001303F7" w:rsidP="00964399">
      <w:pPr>
        <w:pStyle w:val="Textoindependiente"/>
        <w:rPr>
          <w:rFonts w:asciiTheme="minorHAnsi" w:hAnsiTheme="minorHAnsi"/>
          <w:b/>
          <w:sz w:val="24"/>
          <w:szCs w:val="24"/>
          <w:lang w:val="es-ES_tradnl"/>
        </w:rPr>
      </w:pPr>
      <w:r>
        <w:rPr>
          <w:rFonts w:asciiTheme="minorHAnsi" w:hAnsiTheme="minorHAnsi"/>
          <w:b/>
          <w:sz w:val="24"/>
          <w:szCs w:val="24"/>
          <w:lang w:val="es-ES_tradnl"/>
        </w:rPr>
        <w:t>Septiembre 2017</w:t>
      </w:r>
      <w:r w:rsidR="00FD76D5" w:rsidRPr="00964399">
        <w:rPr>
          <w:rFonts w:asciiTheme="minorHAnsi" w:hAnsiTheme="minorHAnsi"/>
          <w:b/>
          <w:sz w:val="24"/>
          <w:szCs w:val="24"/>
          <w:lang w:val="es-ES_tradnl"/>
        </w:rPr>
        <w:t xml:space="preserve"> </w:t>
      </w:r>
      <w:r w:rsidR="00604BF7" w:rsidRPr="00964399">
        <w:rPr>
          <w:rFonts w:asciiTheme="minorHAnsi" w:hAnsiTheme="minorHAnsi"/>
          <w:b/>
          <w:sz w:val="24"/>
          <w:szCs w:val="24"/>
          <w:lang w:val="es-ES_tradnl"/>
        </w:rPr>
        <w:t>-</w:t>
      </w:r>
      <w:r w:rsidR="00FD76D5" w:rsidRPr="00964399">
        <w:rPr>
          <w:rFonts w:asciiTheme="minorHAnsi" w:hAnsiTheme="minorHAnsi"/>
          <w:b/>
          <w:sz w:val="24"/>
          <w:szCs w:val="24"/>
          <w:lang w:val="es-ES_tradnl"/>
        </w:rPr>
        <w:t xml:space="preserve"> </w:t>
      </w:r>
      <w:r>
        <w:rPr>
          <w:rFonts w:asciiTheme="minorHAnsi" w:hAnsiTheme="minorHAnsi"/>
          <w:b/>
          <w:sz w:val="24"/>
          <w:szCs w:val="24"/>
          <w:lang w:val="es-ES_tradnl"/>
        </w:rPr>
        <w:t>Junio 2019</w:t>
      </w:r>
    </w:p>
    <w:p w14:paraId="151B455E" w14:textId="14FB50F7" w:rsidR="00456F47" w:rsidRPr="00964399" w:rsidRDefault="001303F7" w:rsidP="00964399">
      <w:pPr>
        <w:pStyle w:val="Textoindependiente"/>
        <w:rPr>
          <w:rFonts w:asciiTheme="minorHAnsi" w:hAnsiTheme="minorHAnsi"/>
          <w:sz w:val="24"/>
          <w:szCs w:val="24"/>
          <w:lang w:val="es-ES_tradnl"/>
        </w:rPr>
      </w:pPr>
      <w:r>
        <w:rPr>
          <w:rFonts w:asciiTheme="minorHAnsi" w:hAnsiTheme="minorHAnsi"/>
          <w:sz w:val="24"/>
          <w:szCs w:val="24"/>
          <w:lang w:val="es-ES_tradnl"/>
        </w:rPr>
        <w:t>Psicóloga</w:t>
      </w:r>
      <w:r w:rsidR="009373E4">
        <w:rPr>
          <w:rFonts w:asciiTheme="minorHAnsi" w:hAnsiTheme="minorHAnsi"/>
          <w:sz w:val="24"/>
          <w:szCs w:val="24"/>
          <w:lang w:val="es-ES_tradnl"/>
        </w:rPr>
        <w:t xml:space="preserve"> • </w:t>
      </w:r>
      <w:r>
        <w:rPr>
          <w:rFonts w:asciiTheme="minorHAnsi" w:hAnsiTheme="minorHAnsi"/>
          <w:sz w:val="24"/>
          <w:szCs w:val="24"/>
          <w:lang w:val="es-ES_tradnl"/>
        </w:rPr>
        <w:t>Clínica Good Hope</w:t>
      </w:r>
    </w:p>
    <w:p w14:paraId="2E0BE511" w14:textId="785E37DC" w:rsidR="00FD76D5" w:rsidRPr="00964399" w:rsidRDefault="00FD76D5" w:rsidP="00964399">
      <w:pPr>
        <w:pStyle w:val="Textoindependiente"/>
        <w:rPr>
          <w:rFonts w:asciiTheme="minorHAnsi" w:hAnsiTheme="minorHAnsi"/>
          <w:sz w:val="24"/>
          <w:szCs w:val="24"/>
          <w:lang w:val="es-ES_tradnl"/>
        </w:rPr>
      </w:pPr>
    </w:p>
    <w:p w14:paraId="67C13D71" w14:textId="2B965B22" w:rsidR="00FD76D5" w:rsidRPr="00964399" w:rsidRDefault="001303F7" w:rsidP="00964399">
      <w:pPr>
        <w:pStyle w:val="Textoindependiente"/>
        <w:rPr>
          <w:rFonts w:asciiTheme="minorHAnsi" w:hAnsiTheme="minorHAnsi"/>
          <w:b/>
          <w:sz w:val="24"/>
          <w:szCs w:val="24"/>
          <w:lang w:val="es-ES_tradnl"/>
        </w:rPr>
      </w:pPr>
      <w:r>
        <w:rPr>
          <w:rFonts w:asciiTheme="minorHAnsi" w:hAnsiTheme="minorHAnsi"/>
          <w:b/>
          <w:sz w:val="24"/>
          <w:szCs w:val="24"/>
          <w:lang w:val="es-ES_tradnl"/>
        </w:rPr>
        <w:t>Agosto 2019</w:t>
      </w:r>
      <w:r w:rsidR="00FD76D5" w:rsidRPr="00964399">
        <w:rPr>
          <w:rFonts w:asciiTheme="minorHAnsi" w:hAnsiTheme="minorHAnsi"/>
          <w:b/>
          <w:sz w:val="24"/>
          <w:szCs w:val="24"/>
          <w:lang w:val="es-ES_tradnl"/>
        </w:rPr>
        <w:t xml:space="preserve"> - Actualidad</w:t>
      </w:r>
    </w:p>
    <w:p w14:paraId="5191F718" w14:textId="62548C2F" w:rsidR="00FD76D5" w:rsidRPr="00964399" w:rsidRDefault="001303F7" w:rsidP="00964399">
      <w:pPr>
        <w:pStyle w:val="Textoindependiente"/>
        <w:rPr>
          <w:rFonts w:asciiTheme="minorHAnsi" w:hAnsiTheme="minorHAnsi"/>
          <w:sz w:val="24"/>
          <w:szCs w:val="24"/>
          <w:lang w:val="es-ES_tradnl"/>
        </w:rPr>
      </w:pPr>
      <w:r>
        <w:rPr>
          <w:rFonts w:asciiTheme="minorHAnsi" w:hAnsiTheme="minorHAnsi"/>
          <w:sz w:val="24"/>
          <w:szCs w:val="24"/>
          <w:lang w:val="es-ES_tradnl"/>
        </w:rPr>
        <w:t xml:space="preserve">Psicóloga • Hospital </w:t>
      </w:r>
      <w:r w:rsidRPr="001303F7">
        <w:rPr>
          <w:rFonts w:asciiTheme="minorHAnsi" w:hAnsiTheme="minorHAnsi"/>
          <w:sz w:val="24"/>
          <w:szCs w:val="24"/>
          <w:lang w:val="es-ES_tradnl"/>
        </w:rPr>
        <w:t>Edgardo Rebagliati Martins</w:t>
      </w:r>
      <w:r>
        <w:rPr>
          <w:rFonts w:asciiTheme="minorHAnsi" w:hAnsiTheme="minorHAnsi"/>
          <w:sz w:val="24"/>
          <w:szCs w:val="24"/>
          <w:lang w:val="es-ES_tradnl"/>
        </w:rPr>
        <w:tab/>
      </w:r>
    </w:p>
    <w:p w14:paraId="27F666C6" w14:textId="77777777" w:rsidR="00837295" w:rsidRPr="00964399" w:rsidRDefault="00837295" w:rsidP="00964399">
      <w:pPr>
        <w:pStyle w:val="Textoindependiente"/>
        <w:rPr>
          <w:rFonts w:asciiTheme="minorHAnsi" w:hAnsiTheme="minorHAnsi"/>
          <w:sz w:val="24"/>
          <w:szCs w:val="24"/>
          <w:lang w:val="es-ES_tradnl"/>
        </w:rPr>
      </w:pPr>
    </w:p>
    <w:p w14:paraId="32D17C18" w14:textId="0998F184" w:rsidR="00456F47" w:rsidRPr="00964399" w:rsidRDefault="00837295" w:rsidP="00964399">
      <w:pPr>
        <w:pStyle w:val="Textoindependiente"/>
        <w:rPr>
          <w:rFonts w:asciiTheme="minorHAnsi" w:hAnsiTheme="minorHAnsi"/>
          <w:b/>
          <w:sz w:val="24"/>
          <w:szCs w:val="24"/>
          <w:u w:val="single"/>
          <w:lang w:val="es-ES_tradnl"/>
        </w:rPr>
      </w:pPr>
      <w:r w:rsidRPr="00964399">
        <w:rPr>
          <w:rFonts w:asciiTheme="minorHAnsi" w:hAnsiTheme="minorHAnsi"/>
          <w:b/>
          <w:sz w:val="24"/>
          <w:szCs w:val="24"/>
          <w:u w:val="single"/>
          <w:lang w:val="es-ES_tradnl"/>
        </w:rPr>
        <w:t>FORMACIÓN</w:t>
      </w:r>
    </w:p>
    <w:p w14:paraId="4B75F89E" w14:textId="07CFB0ED" w:rsidR="00604BF7" w:rsidRPr="00964399" w:rsidRDefault="00604BF7" w:rsidP="00964399">
      <w:pPr>
        <w:pStyle w:val="Textoindependiente"/>
        <w:rPr>
          <w:rFonts w:asciiTheme="minorHAnsi" w:hAnsiTheme="minorHAnsi"/>
          <w:b/>
          <w:sz w:val="24"/>
          <w:szCs w:val="24"/>
          <w:u w:val="single"/>
          <w:lang w:val="es-ES_tradnl"/>
        </w:rPr>
      </w:pPr>
    </w:p>
    <w:p w14:paraId="47627EAE" w14:textId="7D5530C2" w:rsidR="00E52C23" w:rsidRDefault="001303F7" w:rsidP="00964399">
      <w:pPr>
        <w:pStyle w:val="Textoindependiente"/>
        <w:rPr>
          <w:rFonts w:asciiTheme="minorHAnsi" w:hAnsiTheme="minorHAnsi" w:cs="Arial"/>
          <w:sz w:val="24"/>
          <w:szCs w:val="24"/>
          <w:lang w:val="es-ES_tradnl"/>
        </w:rPr>
      </w:pPr>
      <w:r>
        <w:rPr>
          <w:rFonts w:asciiTheme="minorHAnsi" w:hAnsiTheme="minorHAnsi" w:cs="Arial"/>
          <w:sz w:val="24"/>
          <w:szCs w:val="24"/>
          <w:lang w:val="es-ES_tradnl"/>
        </w:rPr>
        <w:t>Licenciada en Psicología cognitiva.</w:t>
      </w:r>
    </w:p>
    <w:p w14:paraId="708A4E19" w14:textId="2C67B16A" w:rsidR="00456F47" w:rsidRPr="00964399" w:rsidRDefault="00BA1923" w:rsidP="00964399">
      <w:pPr>
        <w:pStyle w:val="Textoindependiente"/>
        <w:rPr>
          <w:rFonts w:asciiTheme="minorHAnsi" w:hAnsiTheme="minorHAnsi" w:cs="Arial"/>
          <w:sz w:val="24"/>
          <w:szCs w:val="24"/>
          <w:lang w:val="es-ES_tradnl"/>
        </w:rPr>
      </w:pPr>
      <w:r w:rsidRPr="00964399">
        <w:rPr>
          <w:rFonts w:asciiTheme="minorHAnsi" w:hAnsiTheme="minorHAnsi" w:cs="Arial"/>
          <w:sz w:val="24"/>
          <w:szCs w:val="24"/>
          <w:lang w:val="es-ES_tradnl"/>
        </w:rPr>
        <w:t xml:space="preserve">Universidad </w:t>
      </w:r>
      <w:r w:rsidR="001303F7">
        <w:rPr>
          <w:rFonts w:asciiTheme="minorHAnsi" w:hAnsiTheme="minorHAnsi" w:cs="Arial"/>
          <w:sz w:val="24"/>
          <w:szCs w:val="24"/>
          <w:lang w:val="es-ES_tradnl"/>
        </w:rPr>
        <w:t>Del Pacífico - Lima.</w:t>
      </w:r>
    </w:p>
    <w:p w14:paraId="04E30661" w14:textId="77777777" w:rsidR="00837295" w:rsidRPr="00964399" w:rsidRDefault="00837295" w:rsidP="00456F47">
      <w:pPr>
        <w:pStyle w:val="Textoindependiente"/>
        <w:rPr>
          <w:rFonts w:asciiTheme="minorHAnsi" w:hAnsiTheme="minorHAnsi"/>
          <w:sz w:val="24"/>
          <w:szCs w:val="24"/>
          <w:lang w:val="es-ES_tradnl"/>
        </w:rPr>
      </w:pPr>
    </w:p>
    <w:p w14:paraId="14785CEE" w14:textId="77777777" w:rsidR="00837295" w:rsidRPr="00964399" w:rsidRDefault="00837295" w:rsidP="00456F47">
      <w:pPr>
        <w:pStyle w:val="Textoindependiente"/>
        <w:rPr>
          <w:rFonts w:asciiTheme="minorHAnsi" w:hAnsiTheme="minorHAnsi"/>
          <w:b/>
          <w:sz w:val="24"/>
          <w:szCs w:val="24"/>
          <w:u w:val="single"/>
          <w:lang w:val="es-ES_tradnl"/>
        </w:rPr>
      </w:pPr>
      <w:r w:rsidRPr="00964399">
        <w:rPr>
          <w:rFonts w:asciiTheme="minorHAnsi" w:hAnsiTheme="minorHAnsi"/>
          <w:b/>
          <w:sz w:val="24"/>
          <w:szCs w:val="24"/>
          <w:u w:val="single"/>
          <w:lang w:val="es-ES_tradnl"/>
        </w:rPr>
        <w:t>ESPECIALIDAD</w:t>
      </w:r>
    </w:p>
    <w:p w14:paraId="6C43BD0D" w14:textId="53EBF385" w:rsidR="00BA1923" w:rsidRPr="00964399" w:rsidRDefault="00BA1923" w:rsidP="00456F47">
      <w:pPr>
        <w:pStyle w:val="Textoindependiente"/>
        <w:rPr>
          <w:rFonts w:asciiTheme="minorHAnsi" w:hAnsiTheme="minorHAnsi"/>
          <w:b/>
          <w:sz w:val="24"/>
          <w:szCs w:val="24"/>
          <w:u w:val="single"/>
          <w:lang w:val="es-ES_tradnl"/>
        </w:rPr>
      </w:pPr>
    </w:p>
    <w:p w14:paraId="1DEA1A2C" w14:textId="0AEB3583" w:rsidR="00BA1923" w:rsidRPr="00964399" w:rsidRDefault="001303F7" w:rsidP="00456F47">
      <w:pPr>
        <w:pStyle w:val="Textoindependiente"/>
        <w:rPr>
          <w:rFonts w:asciiTheme="minorHAnsi" w:hAnsiTheme="minorHAnsi"/>
          <w:b/>
          <w:sz w:val="24"/>
          <w:szCs w:val="24"/>
          <w:u w:val="single"/>
          <w:lang w:val="es-ES_tradnl"/>
        </w:rPr>
      </w:pPr>
      <w:r>
        <w:rPr>
          <w:rFonts w:asciiTheme="minorHAnsi" w:hAnsiTheme="minorHAnsi" w:cs="Arial"/>
          <w:sz w:val="24"/>
          <w:szCs w:val="24"/>
          <w:lang w:val="es-ES_tradnl"/>
        </w:rPr>
        <w:t>Psicología cognitiva.</w:t>
      </w:r>
    </w:p>
    <w:p w14:paraId="6B2FEDED" w14:textId="77777777" w:rsidR="00BA1923" w:rsidRPr="00964399" w:rsidRDefault="00BA1923" w:rsidP="00456F47">
      <w:pPr>
        <w:pStyle w:val="Textoindependiente"/>
        <w:rPr>
          <w:rFonts w:asciiTheme="minorHAnsi" w:hAnsiTheme="minorHAnsi"/>
          <w:b/>
          <w:sz w:val="24"/>
          <w:szCs w:val="24"/>
          <w:u w:val="single"/>
          <w:lang w:val="es-ES_tradnl"/>
        </w:rPr>
      </w:pPr>
    </w:p>
    <w:p w14:paraId="79E1A3DD" w14:textId="77777777" w:rsidR="00837295" w:rsidRPr="00964399" w:rsidRDefault="00837295" w:rsidP="00456F47">
      <w:pPr>
        <w:pStyle w:val="Textoindependiente"/>
        <w:rPr>
          <w:rFonts w:asciiTheme="minorHAnsi" w:hAnsiTheme="minorHAnsi"/>
          <w:b/>
          <w:sz w:val="24"/>
          <w:szCs w:val="24"/>
          <w:u w:val="single"/>
          <w:lang w:val="es-ES_tradnl"/>
        </w:rPr>
      </w:pPr>
      <w:r w:rsidRPr="00964399">
        <w:rPr>
          <w:rFonts w:asciiTheme="minorHAnsi" w:hAnsiTheme="minorHAnsi"/>
          <w:b/>
          <w:sz w:val="24"/>
          <w:szCs w:val="24"/>
          <w:u w:val="single"/>
          <w:lang w:val="es-ES_tradnl"/>
        </w:rPr>
        <w:t>CENTRO DE TRABAJO</w:t>
      </w:r>
    </w:p>
    <w:p w14:paraId="60584334" w14:textId="77777777" w:rsidR="00837295" w:rsidRPr="00964399" w:rsidRDefault="00837295" w:rsidP="00456F47">
      <w:pPr>
        <w:pStyle w:val="Textoindependiente"/>
        <w:rPr>
          <w:rFonts w:asciiTheme="minorHAnsi" w:hAnsiTheme="minorHAnsi"/>
          <w:sz w:val="24"/>
          <w:szCs w:val="24"/>
          <w:lang w:val="es-ES_tradnl"/>
        </w:rPr>
      </w:pPr>
    </w:p>
    <w:p w14:paraId="185E8699" w14:textId="7D5E6A1A" w:rsidR="001303F7" w:rsidRDefault="001303F7" w:rsidP="001303F7">
      <w:pPr>
        <w:pStyle w:val="Textoindependiente"/>
        <w:rPr>
          <w:rFonts w:asciiTheme="minorHAnsi" w:hAnsiTheme="minorHAnsi"/>
          <w:sz w:val="24"/>
          <w:szCs w:val="24"/>
          <w:lang w:val="es-ES_tradnl"/>
        </w:rPr>
      </w:pPr>
      <w:r>
        <w:rPr>
          <w:rFonts w:asciiTheme="minorHAnsi" w:hAnsiTheme="minorHAnsi"/>
          <w:sz w:val="24"/>
          <w:szCs w:val="24"/>
          <w:lang w:val="es-ES_tradnl"/>
        </w:rPr>
        <w:t xml:space="preserve">Hospital Guillermo Almenara </w:t>
      </w:r>
      <w:r w:rsidRPr="001303F7">
        <w:rPr>
          <w:rFonts w:asciiTheme="minorHAnsi" w:hAnsiTheme="minorHAnsi"/>
          <w:sz w:val="24"/>
          <w:szCs w:val="24"/>
          <w:lang w:val="es-ES_tradnl"/>
        </w:rPr>
        <w:t>Irigoyen</w:t>
      </w:r>
      <w:r>
        <w:rPr>
          <w:rFonts w:asciiTheme="minorHAnsi" w:hAnsiTheme="minorHAnsi"/>
          <w:sz w:val="24"/>
          <w:szCs w:val="24"/>
          <w:lang w:val="es-ES_tradnl"/>
        </w:rPr>
        <w:t xml:space="preserve"> - Lima</w:t>
      </w:r>
      <w:bookmarkStart w:id="0" w:name="_GoBack"/>
      <w:bookmarkEnd w:id="0"/>
    </w:p>
    <w:p w14:paraId="56418775" w14:textId="68EE4874" w:rsidR="00456F47" w:rsidRPr="00964399" w:rsidRDefault="00456F47" w:rsidP="00456F47">
      <w:pPr>
        <w:pStyle w:val="Textoindependiente"/>
        <w:rPr>
          <w:rFonts w:asciiTheme="minorHAnsi" w:hAnsiTheme="minorHAnsi" w:cs="Arial"/>
          <w:sz w:val="24"/>
          <w:szCs w:val="24"/>
          <w:lang w:val="es-ES_tradnl"/>
        </w:rPr>
      </w:pPr>
    </w:p>
    <w:p w14:paraId="2AF66EEB" w14:textId="77777777" w:rsidR="00456F47" w:rsidRPr="00604BF7" w:rsidRDefault="00456F47" w:rsidP="00456F47">
      <w:pPr>
        <w:pStyle w:val="Textoindependiente"/>
        <w:rPr>
          <w:rFonts w:ascii="Arial" w:hAnsi="Arial" w:cs="Arial"/>
          <w:sz w:val="22"/>
          <w:szCs w:val="18"/>
          <w:lang w:val="es-ES_tradnl"/>
        </w:rPr>
      </w:pPr>
    </w:p>
    <w:p w14:paraId="4B09F7ED" w14:textId="77777777" w:rsidR="00456F47" w:rsidRPr="00456F47" w:rsidRDefault="00456F47" w:rsidP="00456F47">
      <w:pPr>
        <w:pStyle w:val="Textoindependiente"/>
        <w:rPr>
          <w:lang w:val="es-ES_tradnl"/>
        </w:rPr>
      </w:pPr>
    </w:p>
    <w:sectPr w:rsidR="00456F47" w:rsidRPr="00456F47" w:rsidSect="00456F47">
      <w:headerReference w:type="default" r:id="rId18"/>
      <w:type w:val="continuous"/>
      <w:pgSz w:w="11906" w:h="16838" w:code="9"/>
      <w:pgMar w:top="2302" w:right="794" w:bottom="1140" w:left="1140" w:header="720" w:footer="1871" w:gutter="0"/>
      <w:cols w:num="2"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DCC58E" w14:textId="77777777" w:rsidR="006C27F6" w:rsidRDefault="006C27F6" w:rsidP="00590471">
      <w:r>
        <w:separator/>
      </w:r>
    </w:p>
  </w:endnote>
  <w:endnote w:type="continuationSeparator" w:id="0">
    <w:p w14:paraId="58CF6CAF" w14:textId="77777777" w:rsidR="006C27F6" w:rsidRDefault="006C27F6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59D0AD" w14:textId="77777777" w:rsidR="006C27F6" w:rsidRDefault="006C27F6" w:rsidP="00590471">
      <w:r>
        <w:separator/>
      </w:r>
    </w:p>
  </w:footnote>
  <w:footnote w:type="continuationSeparator" w:id="0">
    <w:p w14:paraId="4EA4B2EA" w14:textId="77777777" w:rsidR="006C27F6" w:rsidRDefault="006C27F6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5F7C54" w14:textId="77777777" w:rsidR="00590471" w:rsidRPr="00665F95" w:rsidRDefault="00310F17" w:rsidP="00060042">
    <w:pPr>
      <w:pStyle w:val="Textoindependiente"/>
    </w:pPr>
    <w:r w:rsidRPr="00CA16E3"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7B81E86" wp14:editId="3D77B6B3">
              <wp:simplePos x="0" y="0"/>
              <wp:positionH relativeFrom="column">
                <wp:posOffset>-1608455</wp:posOffset>
              </wp:positionH>
              <wp:positionV relativeFrom="paragraph">
                <wp:posOffset>-457200</wp:posOffset>
              </wp:positionV>
              <wp:extent cx="8666732" cy="10547991"/>
              <wp:effectExtent l="0" t="0" r="1270" b="5715"/>
              <wp:wrapNone/>
              <wp:docPr id="26" name="Grupo 26">
                <a:extLst xmlns:a="http://schemas.openxmlformats.org/drawingml/2006/main">
                  <a:ext uri="{C183D7F6-B498-43B3-948B-1728B52AA6E4}">
                    <adec:decorative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6732" cy="10547991"/>
                        <a:chOff x="0" y="-228600"/>
                        <a:chExt cx="8666732" cy="10547991"/>
                      </a:xfrm>
                    </wpg:grpSpPr>
                    <wpg:grpSp>
                      <wpg:cNvPr id="14" name="Grupo 14"/>
                      <wpg:cNvGrpSpPr/>
                      <wpg:grpSpPr>
                        <a:xfrm>
                          <a:off x="0" y="198120"/>
                          <a:ext cx="4064000" cy="3819525"/>
                          <a:chOff x="0" y="0"/>
                          <a:chExt cx="4064469" cy="4010526"/>
                        </a:xfrm>
                      </wpg:grpSpPr>
                      <wps:wsp>
                        <wps:cNvPr id="1" name="Forma libre: Forma 10"/>
                        <wps:cNvSpPr/>
                        <wps:spPr>
                          <a:xfrm rot="10800000" flipH="1">
                            <a:off x="0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orma libre: Forma 18">
                          <a:extLst>
                            <a:ext uri="{FF2B5EF4-FFF2-40B4-BE49-F238E27FC236}">
    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90946" y="436418"/>
                            <a:ext cx="3226435" cy="3183890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tángulo 4"/>
                      <wps:cNvSpPr/>
                      <wps:spPr>
                        <a:xfrm>
                          <a:off x="885503" y="-228600"/>
                          <a:ext cx="7772400" cy="26246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upo 12"/>
                      <wpg:cNvGrpSpPr/>
                      <wpg:grpSpPr>
                        <a:xfrm>
                          <a:off x="2720340" y="769620"/>
                          <a:ext cx="5946392" cy="9549771"/>
                          <a:chOff x="-2663756" y="-5283698"/>
                          <a:chExt cx="4866607" cy="7816685"/>
                        </a:xfrm>
                      </wpg:grpSpPr>
                      <wps:wsp>
                        <wps:cNvPr id="6" name="Forma libre: Forma 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orma libre: Forma 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orma libre: Forma 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orma libre: Forma 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orma libre: Forma 10"/>
                        <wps:cNvSpPr/>
                        <wps:spPr>
                          <a:xfrm rot="10800000" flipH="1" flipV="1">
                            <a:off x="-2663756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orma libre: Forma 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group w14:anchorId="6A39CA6F" id="Grupo 26" o:spid="_x0000_s1026" style="position:absolute;margin-left:-126.65pt;margin-top:-36pt;width:682.4pt;height:830.55pt;z-index:251658240" coordorigin=",-2286" coordsize="86667,105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">
              <v:group id="Grupo 14" o:spid="_x0000_s1027" style="position:absolute;top:1981;width:40640;height:38195" coordsize="40644,401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<v:shape id="Forma libre: Forma 10" o:spid="_x0000_s1028" style="position:absolute;width:40644;height:40105;rotation:180;flip:x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56ssQA&#10;AADaAAAADwAAAGRycy9kb3ducmV2LnhtbESPQWvCQBCF7wX/wzKCl6KbSqiSuopIBaGHauLB45Cd&#10;ZoPZ2ZBdNfbXd4WCp2F4733zZrHqbSOu1PnasYK3SQKCuHS65krBsdiO5yB8QNbYOCYFd/KwWg5e&#10;Fphpd+MDXfNQiQhhn6ECE0KbSelLQxb9xLXEUftxncUQ166SusNbhNtGTpPkXVqsOV4w2NLGUHnO&#10;LzZSfmdpvqevz3WRht5871N+PZyUGg379QeIQH14mv/TOx3rw+OVx5T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OerLEAAAA2gAAAA8AAAAAAAAAAAAAAAAAmAIAAGRycy9k&#10;b3ducmV2LnhtbFBLBQYAAAAABAAEAPUAAACJ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8" o:spid="_x0000_s1029" style="position:absolute;left:2909;top:4364;width:32264;height:31839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/21MEA&#10;AADbAAAADwAAAGRycy9kb3ducmV2LnhtbERPS2vCQBC+F/oflil4q5tGsDV1lRJUvEmjB71Ns9Mk&#10;NDsbspuH/94VhN7m43vOcj2aWvTUusqygrdpBII4t7riQsHpuH39AOE8ssbaMim4koP16vlpiYm2&#10;A39Tn/lChBB2CSoovW8SKV1ekkE3tQ1x4H5ta9AH2BZStziEcFPLOIrm0mDFoaHEhtKS8r+sMwr4&#10;J4svu/N7WnVyVh8Pm842RafU5GX8+gThafT/4od7r8P8Bdx/CQfI1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if9tTBAAAA2wAAAA8AAAAAAAAAAAAAAAAAmAIAAGRycy9kb3du&#10;cmV2LnhtbFBLBQYAAAAABAAEAPUAAACG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3;1739045,3174741;1739948,3175129;1879500,3084200;1830747,3095808;1757618,3105094;1754136,3095808;1805210,3091165;1879500,3084200;2006314,3072049;2003338,3072890;2004864,3072593;1096555,3054600;1148209,3067949;1170264,3069110;1231785,3099291;1259644,3105094;1261386,3105676;1267770,3099291;1292145,3106256;1316522,3112059;1364552,3123229;1365275,3122507;1420992,3131793;1447689,3136436;1474388,3138758;1528944,3141079;1603234,3139918;1606458,3139918;1613681,3135855;1629932,3130632;1646473,3130342;1657791,3131792;1660837,3139918;1686810,3139918;1678685,3151526;1674042,3157330;1658951,3164295;1631092,3164295;1595109,3161973;1517336,3159652;1459297,3155009;1408223,3148044;1357149,3139918;1279377,3128310;1219017,3108577;1219715,3108070;1184194,3096970;1152852,3083040;1116869,3071432;1079724,3058663;1096555,3054600;1779847,3029714;1762113,3032420;1639460,3038614;1679845,3043572;1690292,3041251;1762261,3033126;1774104,3030823;1890047,3012895;1829809,3022088;1850480,3022678;1880225,3017165;2109939,3010210;1921006,3060524;2016616,3039220;898643,2986695;1032131,3043572;1079724,3058663;1115707,3071431;1151692,3083039;1183032,3096968;1176068,3102773;1157495,3099290;1091332,3074914;1058830,3062145;1026328,3048215;983379,3033126;946234,3016875;917215,3001784;898643,2986695;953200,2957676;1017042,2990178;1008917,2994821;934627,2958836;953200,2957676;717561,2878742;796494,2922852;812745,2941425;775600,2921691;747742,2904280;717561,2878742;855973,2848957;855984,2849287;859905,2854031;860336,2852044;2551161,2772759;2546946,2773110;2477299,2823025;2408813,2860170;2360060,2889189;2333363,2900797;2305504,2912404;2271841,2929817;2246304,2944906;2209159,2959997;2170854,2973927;2160407,2984373;2144156,2990178;2103529,2997142;2051294,3013393;2003702,3028483;1951467,3043574;1886463,3059825;1794762,3074914;1792441,3078397;1748350,3089420;1749493,3090005;1798456,3077763;1799406,3074914;1891108,3059825;1956111,3043574;2008345,3028483;2055938,3013393;2108172,2997142;2148800,2990178;2121297,3006680;2122102,3006428;2151122,2989016;2167372,2983213;2168455,2982913;2175497,2975087;2213804,2961157;2250948,2946068;2276486,2930977;2310147,2913566;2338006,2901958;2357110,2893653;2367026,2886867;2415779,2857848;2484264,2820703;560658,2756707;565065,2760487;566569,2761254;2558951,2726405;2558554,2726679;2558554,2727011;2560399,2727274;2560875,2726679;2584029,2709078;2577176,2713812;2575965,2715071;2580664,2712064;465879,2650610;509717,2702224;474958,2660514;2666217,2650576;2666113,2650612;2665345,2655872;2646773,2676766;2624717,2701142;2626047,2700835;2646773,2677926;2665345,2657032;2666217,2650576;579336,2624438;581634,2627234;581750,2626852;407634,2597832;437815,2617566;439297,2619311;453049,2622354;484245,2651228;527194,2686051;545766,2711588;556213,2724358;600322,2761503;587554,2771949;546476,2726305;544606,2726679;544606,2726679;583480,2769872;587554,2771949;600323,2761503;710597,2848561;688542,2855525;696667,2861330;664166,2862490;643272,2848561;623539,2833471;574786,2792843;529515,2752216;487727,2711588;467995,2691856;449422,2670962;456387,2661675;479603,2682569;505140,2702302;536480,2735965;539144,2738250;505140,2702302;480763,2682569;457547,2661675;432010,2630334;407634,2597832;2964826,2413268;2964237,2413520;2951558,2443948;2952639,2267845;2921878,2312279;2906787,2340138;2891697,2365675;2855713,2413268;2824372,2460859;2796514,2499166;2794190,2500585;2792289,2503402;2795352,2501487;2823211,2463182;2854552,2415589;2890536,2367998;2905627,2342460;2920716,2314602;2952058,2269331;3045355,2263816;3035634,2285582;3014740,2327370;3035634,2285582;3045355,2263816;3072779,2251919;3057688,2297189;3030991,2345942;3004292,2395857;2979916,2427197;2996167,2394695;3010097,2362193;3020543,2344782;3034472,2321566;3047241,2298351;3072779,2251919;2997644,2152417;2969469,2202005;2968951,2203197;2997327,2153252;3013097,2040106;2979233,2132630;2907997,2278241;2897566,2294731;2897501,2294868;2873124,2336656;2848748,2381927;2820889,2416751;2797674,2456217;2660702,2610601;2615431,2648907;2611088,2652209;2609214,2654106;2590284,2669538;2574805,2687212;2517926,2730162;2509014,2735791;2484806,2755526;2481310,2757797;2476138,2762664;2430868,2792844;2385597,2820703;2380417,2823329;2349764,2843239;2340261,2848032;2331041,2854365;2299700,2871778;2270418,2883261;2205150,2916182;2052030,2973292;1945328,3000728;2031561,2984373;2047812,2980890;2100046,2962318;2132548,2951871;2184784,2925172;2243983,2904278;2281911,2889404;2298540,2879903;2313628,2875261;2334523,2863652;2340013,2859836;2354257,2846240;2385597,2827668;2421253,2810190;2434350,2802129;2479621,2771949;2499353,2753377;2521409,2739447;2578286,2696499;2618914,2658192;2664184,2619887;2801156,2465502;2820006,2433457;2820889,2430679;2851070,2384247;2860356,2370318;2872703,2353192;2876607,2345942;2900982,2304154;2948575,2205487;2995006,2099856;3008645,2056907;3140102,1937347;3136621,1939668;3136621,1939668;3151067,1868551;3150650,1870605;3154032,1874664;3164479,1886272;3171444,1881629;3171620,1880738;3166801,1883951;3155193,1873503;3140720,1736690;3139910,1736735;3138441,1736817;3138942,1742335;3137782,1771355;3133139,1788766;3105280,1832876;3098316,1871183;3091351,1883951;3079743,1939668;3066974,1983778;3053045,2026727;3044920,2060390;3035634,2095213;3043040,2083693;3049563,2059228;3055366,2024405;3069296,1981456;3082065,1937347;3093673,1881629;3100637,1868860;3107602,1830554;3135461,1786445;3116888,1875824;3102959,1950115;3071617,2045299;3065417,2054943;3062766,2069386;3054206,2094053;3021704,2164860;3006614,2202005;2997327,2221739;2985720,2242633;2954379,2298351;2920716,2352907;2877768,2426037;2830176,2498005;2798835,2538632;2765172,2578099;2753564,2594350;2740796,2610601;2721063,2626852;2688789,2662586;2689721,2666318;2656059,2701142;2620074,2726679;2591055,2749895;2563565,2769985;2567840,2769629;2598020,2747573;2627040,2724358;2663024,2698820;2696687,2663997;2695525,2659354;2728027,2623370;2747761,2607119;2760529,2590868;2772137,2574617;2805800,2535151;2837140,2494522;2884733,2422554;2927681,2349425;2961344,2294868;2992684,2239150;3004292,2218256;3013578,2198523;3028669,2161378;3061171,2090570;3073939,2042978;3105280,1947794;3119210,1873504;3137782,1784123;3141969,1768423;3138942,1767872;3140102,1738853;3165640,1712155;3152122,1768475;3152123,1768475;3165641,1712156;3176087,1700547;3169122,1715638;3169122,1715638;3167526,1747268;3166801,1777158;3155193,1812876;3155193,1816957;3169122,1777158;3171444,1715636;3176856,1703912;3126173,1650632;3118566,1668613;3115727,1694743;3112065,1682536;3110725,1684259;3114567,1697065;3112245,1715638;3116888,1730727;3120487,1730527;3118048,1722601;3120370,1704029;3126173,1650632;3223680,1619292;3226001,1620452;3224840,1669205;3226001,1702868;3222518,1764389;3219036,1799213;3208589,1850287;3205107,1893237;3187695,1972170;3171444,2040656;3142425,2053425;3144747,2046460;3149390,1997707;3166801,1946633;3180730,1938508;3180730,1938507;3195821,1850287;3203946,1808499;3210910,1765551;3216715,1724923;3219036,1686617;3220197,1654115;3222518,1636703;3223680,1619292;163485,1081076;164063,1081365;164117,1081203;233518,914697;207981,962289;187087,979701;187037,980812;185016,1025250;185074,1025144;187087,980861;207981,963449;233518,915857;234388,916437;234823,915567;247446,813708;231195,825316;206819,876391;212396,880852;212578,880069;207981,876391;232356,825316;246746,815038;336826,747544;335360,748718;329137,772647;325219,784689;218427,979701;203336,1027293;189407,1076045;159227,1178194;139494,1247841;130208,1300077;125565,1326775;122082,1353473;111636,1425442;108153,1469552;113957,1515983;116677,1490683;116279,1482320;120922,1433567;131368,1361598;139654,1351655;151686,1271135;151102,1257128;162570,1224253;169393,1196650;167353,1201410;160388,1199088;142976,1249003;144137,1276862;136011,1330258;134851,1339544;123243,1353473;126725,1326775;131368,1300077;140654,1247841;160388,1178194;190569,1076045;204498,1027293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6;440135,532799;476120,488689;490049,475921;510943,451544;532997,427168;565499,406274;578268,394666;592197,389443;596594,388078;2277646,176439;2336845,203136;2362382,224031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6;603805,448062;615123,440299;624755,433119;659522,402791;715240,358681;774439,314572;811584,290195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9;549248,463152;348434,698790;307806,754508;289234,788171;270662,819512;235838,884516;197958,944206;197533,946038;184764,980861;175478,997112;173156,999434;162855,1033677;160388,1053991;158067,1083010;141816,1130603;126725,1178194;110474,1247841;101188,1311685;95385,1375527;103510,1331418;104263,1327778;105831,1310524;115117,1246681;118025,1247651;118277,1246573;115119,1245520;131369,1175873;146459,1128280;162636,1080907;161550,1080689;163871,1051670;176639,997112;185925,980861;186237,980013;198695,946038;237000,885677;271823,820673;290395,789333;308968,755669;349596,699952;550409,464313;603805,415560;731491,315733;775600,280910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6;3121530,1575182;3127334,1606523;3149389,1643668;3158676,1644512;3158676,1635543;3168112,1609331;3167961,1604202;3177247,1572861;3190016,1572861;3209749,1560093;3212071,1611167;3206267,1635543;3199303,1658759;3195820,1697065;3194660,1716798;3192338,1736532;3187388,1739832;3187695,1741174;3192437,1738012;3194660,1719119;3195820,1699387;3199303,1661080;3206267,1637864;3212071,1613489;3221357,1620453;3220197,1637864;3217875,1655277;3216714,1687779;3214392,1726084;3208589,1766712;3201624,1809660;3193498,1851449;3178409,1939668;3164479,1947794;3147067,1998869;3142424,2047622;3140102,2054586;3120370,2107982;3114565,2112625;3090190,2169503;3115727,2112625;3121530,2107982;3084385,2213613;3064653,2224061;3060560,2232246;3061171,2233346;3065814,2224059;3085547,2213613;3071617,2253080;3046080,2299511;3033312,2322727;3019383,2345942;3008935,2363353;2993846,2397017;2977595,2429519;2952058,2464342;2926521,2496844;2927585,2494653;2898661,2533989;2835979,2602476;2823637,2621463;2835979,2603636;2898661,2535149;2851070,2607118;2826548,2632800;2806861,2647272;2805799,2648907;2793491,2658375;2793031,2661675;2738474,2717393;2680435,2770789;2677750,2772736;2658381,2797486;2611949,2832310;2568553,2864857;2568398,2865046;2611949,2833471;2658381,2798648;2620074,2836953;2588879,2857267;2567299,2866381;2566679,2867135;2543463,2882224;2534714,2886279;2512704,2904135;2491229,2919369;2458727,2940263;2448281,2941425;2436668,2946586;2434863,2947955;2449441,2942585;2459888,2941425;2418100,2972765;2391402,2986696;2364705,2999464;2345847,3002292;2342649,3004107;2254430,3042412;2249932,3043435;2223090,3060985;2238179,3065628;2182462,3090005;2187105,3073754;2168533,3080719;2151122,3086522;2115137,3098130;2110329,3092359;2093082,3095808;2072188,3100451;2029239,3110899;2027823,3111557;2068706,3101611;2089600,3096968;2107011,3093487;2113976,3099290;2149960,3087682;2167371,3081879;2185944,3074914;2181301,3091165;2132548,3114381;2130158,3113712;2096564,3127149;2068706,3135275;2026918,3145721;2009652,3144271;1973538,3151298;1972361,3153847;1876017,3172420;1853961,3166615;1835389,3166615;1802887,3177063;1773868,3179385;1744848,3180545;1741696,3179194;1715249,3183883;1683328,3178223;1684489,3177063;1690292,3168937;1663595,3165455;1676363,3158490;1714669,3157329;1751814,3156169;1805209,3157329;1842354,3153847;1912000,3138757;1958431,3128310;1993255,3127149;1995677,3126024;1961914,3127150;1915483,3137596;1845837,3152687;1808692,3156169;1755296,3155009;1718151,3156169;1679845,3157330;1681006,3152687;1689131,3141079;2046650,3081879;2289253,2990178;2353096,2956514;2389080,2937942;2426225,2918209;2495872,2876421;2551589,2833471;2656059,2752216;2685078,2729001;2712936,2704625;2754724,2666318;2772137,2637299;2797147,2614373;2797348,2612932;2773298,2634978;2755886,2663997;2714098,2702303;2686239,2726679;2657220,2749895;2552750,2831150;2497033,2874099;2427387,2915887;2390242,2935620;2354257,2954193;2290415,2987856;2047812,3079557;1690292,3138758;1663595,3138758;1660112,3129472;1632254,3128310;1606717,3138758;1532427,3139918;1477871,3137596;1451172,3135275;1424475,3130632;1440557,3113478;1437243,3114381;1377324,3103285;1374561,3103934;1259645,3083040;1214374,3073754;1174907,3066789;1127316,3044734;1068116,3022679;1006595,2998302;1017042,2990178;1059991,2998302;1078564,3014553;1142406,3033126;1268931,3065628;1300271,3071432;1333935,3077236;1371079,3085362;1412013,3094213;1415188,3093487;1453494,3099291;1454654,3096970;1510371,3099291;1519658,3100451;1605555,3100451;1668237,3102773;1742527,3096970;1751813,3096970;1755296,3106256;1828424,3096970;1877177,3085362;1905036,3080719;1922448,3078397;1960753,3069111;1992095,3062146;2023435,3054020;2080923,3044071;2088440,3041252;2028079,3051698;1996738,3059825;1965397,3066789;1927091,3076075;1909680,3078397;1881821,3083040;1806370,3090005;1755296,3094648;1746010,3094648;1671720,3100451;1609038,3098130;1523141,3098130;1513854,3096970;1477871,3081879;1458137,3094648;1458087,3094748;1474388,3084200;1510373,3099290;1454655,3096968;1455094,3096684;1418671,3091165;1375723,3081879;1338578,3073754;1304915,3067949;1273574,3062146;1147049,3029644;1083207,3011072;1064634,2994821;1021685,2986695;957843,2954193;939270,2955354;873105,2921691;861498,2900797;863819,2899636;904447,2921691;945074,2943746;956681,2936781;909090,2905440;869624,2888029;815067,2856687;768635,2826506;695507,2795166;667649,2771950;673452,2769629;701310,2777754;643272,2717393;610770,2690695;580590,2663997;542285,2632656;486567,2571134;482744,2559186;471477,2547919;433172,2506130;428528,2485236;413438,2464342;411640,2461523;393704,2449251;358881,2399338;339148,2352907;336826,2352907;310129,2301832;284592,2250758;257894,2191559;233518,2131198;257894,2171825;282271,2222899;290395,2250758;293753,2255683;289620,2234193;278840,2214629;261294,2175171;240481,2140483;214944,2070836;193068,1999446;185882,1978628;154591,1853729;140753,1763058;140654,1765551;141816,1784123;147619,1827073;154584,1871183;142976,1832876;134851,1784123;125565,1784123;119761,1740013;111636,1712155;104671,1685457;84937,1664563;79134,1664563;73329,1635543;71008,1598398;75651,1546163;77973,1527591;81926,1514852;80004,1485802;82616,1442853;87259,1434148;87259,1428924;77973,1446336;69848,1434728;54757,1413834;52000,1397293;51275,1398743;46632,1445174;43149,1491606;39667,1527591;39667,1601880;40828,1640186;43149,1678491;32703,1714476;30381,1714476;23417,1644829;23417,1572861;29220,1517143;39663,1527585;30381,1515983;28060,1474195;30381,1410351;31541,1392940;35024,1363920;48954,1311685;55894,1276985;53597,1268735;45471,1315167;31541,1367403;28060,1396422;26898,1413834;24577,1477676;26898,1519465;21095,1575182;21095,1647151;28060,1716798;30381,1716798;45471,1782963;53597,1837519;71008,1893237;98431,2013052;100825,2036014;105832,2036014;131369,2097535;140656,2128876;123243,2102178;104671,2060390;103511,2071997;93412,2040692;86099,2041817;77973,2015120;50114,1951276;32703,1894398;31541,1846805;23417,1791088;17612,1735370;4844,1694743;12969,1478838;21095,1423120;14130,1392940;28060,1309363;31541,1289630;40828,1222304;65205,1173551;59400,1239716;65202,1228376;68686,1201265;69848,1171230;80294,1132923;96545,1074884;116279,1015685;117757,1014021;126726,966932;139494,933268;154585,905410;184765,847371;209141,795136;243964,727810;269501,698790;290395,658163;307808,632626;326380,623340;331023,616375;349596,579230;385579,537442;386559,554908;383934,562249;421563,523513;440135,499137;464512,475921;466612,478255;465673,477081;495853,446901;526034,419042;558535,384219;603805,350555;652558,314572;681707,294236;701310,276265;736134,255371;773279,235638;778196,233110;790836,220694;811585,205458;834365,193850;850481,190141;853372,188046;1169103,60360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ángulo 4" o:spid="_x0000_s1030" style="position:absolute;left:8855;top:-2286;width:77724;height:26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QXOL4A&#10;AADaAAAADwAAAGRycy9kb3ducmV2LnhtbESPzQrCMBCE74LvEFbwpqlFRKpRRFT06M8DrM3aFptN&#10;bWKtb28EweMwM98w82VrStFQ7QrLCkbDCARxanXBmYLLeTuYgnAeWWNpmRS8ycFy0e3MMdH2xUdq&#10;Tj4TAcIuQQW591UipUtzMuiGtiIO3s3WBn2QdSZ1ja8AN6WMo2giDRYcFnKsaJ1Tej89jQIeZ9Pz&#10;o4nidned7LaH+LK6PTZK9XvtagbCU+v/4V97rxWM4Xsl3AC5+A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R0Fzi+AAAA2gAAAA8AAAAAAAAAAAAAAAAAmAIAAGRycy9kb3ducmV2&#10;LnhtbFBLBQYAAAAABAAEAPUAAACDAwAAAAA=&#10;" fillcolor="#2c567a [3204]" stroked="f"/>
              <v:group id="Grupo 12" o:spid="_x0000_s1031" style="position:absolute;left:27203;top:7696;width:59464;height:95497" coordorigin="-26637,-52836" coordsize="48666,781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<v:shape id="Forma libre: Forma 10" o:spid="_x0000_s1032" style="position:absolute;left:-27;top:5584;width:22055;height:19745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hggMEA&#10;AADaAAAADwAAAGRycy9kb3ducmV2LnhtbESPT4vCMBTE7wt+h/AEb2uqh6LVKKL45yTY3Yu3Z/NM&#10;i81LaaLWb28WFjwOM/MbZr7sbC0e1PrKsYLRMAFBXDhdsVHw+7P9noDwAVlj7ZgUvMjDctH7mmOm&#10;3ZNP9MiDERHCPkMFZQhNJqUvSrLoh64hjt7VtRZDlK2RusVnhNtajpMklRYrjgslNrQuqbjld6vg&#10;ckwOdDL5WJ+P9f6S6uluY7RSg363moEI1IVP+L990ApS+LsSb4Bcv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IYIDBAAAA2gAAAA8AAAAAAAAAAAAAAAAAmAIAAGRycy9kb3du&#10;cmV2LnhtbFBLBQYAAAAABAAEAPUAAACG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3" style="position:absolute;left:3918;top:8849;width:16843;height:15090;rotation:180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bzKcQA&#10;AADbAAAADwAAAGRycy9kb3ducmV2LnhtbESPQUsDMRCF74L/IYzgRWy2oqWsTUspVIqI0FbwOiTj&#10;ZnEzCUlsV3+9cxC8zfDevPfNYjWGQZ0olz6ygemkAUVso+u5M/B23N7OQZWK7HCITAa+qcBqeXmx&#10;wNbFM+/pdKidkhAuLRrwtaZW62I9BSyTmIhF+4g5YJU1d9plPEt4GPRd08x0wJ6lwWOijSf7efgK&#10;Bn7mNzY9b/3u9eE98TrcB5tfnoy5vhrXj6AqjfXf/He9c4IvsPKLDK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W8ynEAAAA2wAAAA8AAAAAAAAAAAAAAAAAmAIAAGRycy9k&#10;b3ducmV2LnhtbFBLBQYAAAAABAAEAPUAAACJ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4" style="position:absolute;left:12053;top:5196;width:7689;height:7590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QrgsMA&#10;AADbAAAADwAAAGRycy9kb3ducmV2LnhtbESPS2vCQBSF94L/YbhCdzpRqEiaiahBcFd8LFxeMjeP&#10;mrkTM6Om+fWdQqHLw3l8nGTdm0Y8qXO1ZQXzWQSCOLe65lLB5byfrkA4j6yxsUwKvsnBOh2PEoy1&#10;ffGRnidfijDCLkYFlfdtLKXLKzLoZrYlDl5hO4M+yK6UusNXGDeNXETRUhqsORAqbGlXUX47PUzg&#10;Hu/Xz0exzPKvwvIhGjK9nQ9KvU36zQcIT73/D/+1D1rB4h1+v4QfIN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HQrgsMAAADbAAAADwAAAAAAAAAAAAAAAACYAgAAZHJzL2Rv&#10;d25yZXYueG1sUEsFBgAAAAAEAAQA9QAAAIgD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5" style="position:absolute;left:-2182;top:13957;width:4497;height:4440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BM1sEA&#10;AADbAAAADwAAAGRycy9kb3ducmV2LnhtbERPTYvCMBC9L/gfwgje1lRdVqlGUUFQPNlV1NvQjG1p&#10;MylNrN1/bw4Le3y878WqM5VoqXGFZQWjYQSCOLW64EzB+Wf3OQPhPLLGyjIp+CUHq2XvY4Gxti8+&#10;UZv4TIQQdjEqyL2vYyldmpNBN7Q1ceAetjHoA2wyqRt8hXBTyXEUfUuDBYeGHGva5pSWydMoqG6z&#10;g0mP18chOX3dy+mmvLR0VmrQ79ZzEJ46/y/+c++1gkkYG76EHyCX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9wTNbBAAAA2wAAAA8AAAAAAAAAAAAAAAAAmAIAAGRycy9kb3du&#10;cmV2LnhtbFBLBQYAAAAABAAEAPUAAACG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6" style="position:absolute;left:-26637;top:-52836;width:4498;height:4439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C3WsQA&#10;AADbAAAADwAAAGRycy9kb3ducmV2LnhtbESPS2vCQBSF9wX/w3AFd83EFqRNMwlaKbgrSbvo8pK5&#10;edTMnZgZNfrrO4LQ5eE8Pk6aT6YXJxpdZ1nBMopBEFdWd9wo+P76eHwB4Tyyxt4yKbiQgzybPaSY&#10;aHvmgk6lb0QYYZeggtb7IZHSVS0ZdJEdiINX29GgD3JspB7xHMZNL5/ieCUNdhwILQ703lK1L48m&#10;cIvDz+exXm2r39ryLr5u9WZ5VWoxn9ZvIDxN/j98b++0gudXuH0JP0B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gt1rEAAAA2wAAAA8AAAAAAAAAAAAAAAAAmAIAAGRycy9k&#10;b3ducmV2LnhtbFBLBQYAAAAABAAEAPUAAACJ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7" style="position:absolute;left:5966;top:4616;width:2809;height:2773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7T5MMA&#10;AADbAAAADwAAAGRycy9kb3ducmV2LnhtbESPQYvCMBSE7wv+h/AEb2taEVmqUUTQXQ8ubPXg8dE8&#10;22LzUpJY6783grDHYWa+YRar3jSiI+drywrScQKCuLC65lLB6bj9/ALhA7LGxjIpeJCH1XLwscBM&#10;2zv/UZeHUkQI+wwVVCG0mZS+qMigH9uWOHoX6wyGKF0ptcN7hJtGTpJkJg3WHBcqbGlTUXHNb0ZB&#10;7q7+d999bw/p5bA77fQZZ3Kq1GjYr+cgAvXhP/xu/2gF0xReX+IPkM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Q7T5MMAAADbAAAADwAAAAAAAAAAAAAAAACYAgAAZHJzL2Rv&#10;d25yZXYueG1sUEsFBgAAAAAEAAQA9QAAAIgD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CA16E3">
      <w:rPr>
        <w:noProof/>
        <w:lang w:val="es-ES_tradnl" w:bidi="es-ES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E294F5E6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C8C1798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686C396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16D431E4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9908F78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1A6F142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2A84F0E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CB000FE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A14DC1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2487EC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66666" w:themeColor="accent4"/>
      </w:rPr>
    </w:lvl>
  </w:abstractNum>
  <w:abstractNum w:abstractNumId="1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1">
    <w:nsid w:val="112E54D5"/>
    <w:multiLevelType w:val="hybridMultilevel"/>
    <w:tmpl w:val="6B0081A8"/>
    <w:lvl w:ilvl="0" w:tplc="4C8294E8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BE639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428F2182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>
    <w:nsid w:val="6CFD069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0"/>
  </w:num>
  <w:num w:numId="2">
    <w:abstractNumId w:val="11"/>
  </w:num>
  <w:num w:numId="3">
    <w:abstractNumId w:val="9"/>
  </w:num>
  <w:num w:numId="4">
    <w:abstractNumId w:val="14"/>
  </w:num>
  <w:num w:numId="5">
    <w:abstractNumId w:val="12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FD0"/>
    <w:rsid w:val="00060042"/>
    <w:rsid w:val="0008685D"/>
    <w:rsid w:val="00090860"/>
    <w:rsid w:val="00112FD7"/>
    <w:rsid w:val="001303F7"/>
    <w:rsid w:val="00150ABD"/>
    <w:rsid w:val="00185452"/>
    <w:rsid w:val="001946FC"/>
    <w:rsid w:val="00222466"/>
    <w:rsid w:val="00247254"/>
    <w:rsid w:val="0024753C"/>
    <w:rsid w:val="00251E1A"/>
    <w:rsid w:val="00276026"/>
    <w:rsid w:val="002B4549"/>
    <w:rsid w:val="00310CE2"/>
    <w:rsid w:val="00310F17"/>
    <w:rsid w:val="00322A46"/>
    <w:rsid w:val="003326CB"/>
    <w:rsid w:val="00353B60"/>
    <w:rsid w:val="00376291"/>
    <w:rsid w:val="00380FD1"/>
    <w:rsid w:val="00383D02"/>
    <w:rsid w:val="00385DE7"/>
    <w:rsid w:val="003D1B71"/>
    <w:rsid w:val="003E73F9"/>
    <w:rsid w:val="00456F47"/>
    <w:rsid w:val="004D7C1F"/>
    <w:rsid w:val="004E158A"/>
    <w:rsid w:val="00510C8D"/>
    <w:rsid w:val="00565C77"/>
    <w:rsid w:val="0056708E"/>
    <w:rsid w:val="005801E5"/>
    <w:rsid w:val="00590471"/>
    <w:rsid w:val="005D01FA"/>
    <w:rsid w:val="00604BF7"/>
    <w:rsid w:val="00653E17"/>
    <w:rsid w:val="00665F95"/>
    <w:rsid w:val="006A08E8"/>
    <w:rsid w:val="006C27F6"/>
    <w:rsid w:val="006D79A8"/>
    <w:rsid w:val="0072353B"/>
    <w:rsid w:val="007426C6"/>
    <w:rsid w:val="007575B6"/>
    <w:rsid w:val="007721CF"/>
    <w:rsid w:val="007B3C81"/>
    <w:rsid w:val="007B7DF5"/>
    <w:rsid w:val="007D67CA"/>
    <w:rsid w:val="007E668F"/>
    <w:rsid w:val="007F5B63"/>
    <w:rsid w:val="00803A0A"/>
    <w:rsid w:val="00837295"/>
    <w:rsid w:val="00846CB9"/>
    <w:rsid w:val="008566AA"/>
    <w:rsid w:val="008A1E6E"/>
    <w:rsid w:val="008C024F"/>
    <w:rsid w:val="008C2CFC"/>
    <w:rsid w:val="00912DC8"/>
    <w:rsid w:val="009373E4"/>
    <w:rsid w:val="009475DC"/>
    <w:rsid w:val="00951B86"/>
    <w:rsid w:val="00964399"/>
    <w:rsid w:val="00967B93"/>
    <w:rsid w:val="009D090F"/>
    <w:rsid w:val="00A2699C"/>
    <w:rsid w:val="00A31464"/>
    <w:rsid w:val="00A31B16"/>
    <w:rsid w:val="00A33613"/>
    <w:rsid w:val="00A47A8D"/>
    <w:rsid w:val="00AC6C7E"/>
    <w:rsid w:val="00AF6FD0"/>
    <w:rsid w:val="00B4158A"/>
    <w:rsid w:val="00B6466C"/>
    <w:rsid w:val="00BA1923"/>
    <w:rsid w:val="00BB1B5D"/>
    <w:rsid w:val="00BC22C7"/>
    <w:rsid w:val="00BD195A"/>
    <w:rsid w:val="00C07240"/>
    <w:rsid w:val="00C14078"/>
    <w:rsid w:val="00CA16E3"/>
    <w:rsid w:val="00CE1E3D"/>
    <w:rsid w:val="00CE2C51"/>
    <w:rsid w:val="00D0373F"/>
    <w:rsid w:val="00D053FA"/>
    <w:rsid w:val="00DA6531"/>
    <w:rsid w:val="00DC3F0A"/>
    <w:rsid w:val="00E26AED"/>
    <w:rsid w:val="00E52C23"/>
    <w:rsid w:val="00E73AB8"/>
    <w:rsid w:val="00E90A60"/>
    <w:rsid w:val="00EB752A"/>
    <w:rsid w:val="00ED47F7"/>
    <w:rsid w:val="00EE7E09"/>
    <w:rsid w:val="00EF597B"/>
    <w:rsid w:val="00EF5C5C"/>
    <w:rsid w:val="00F0223C"/>
    <w:rsid w:val="00F20161"/>
    <w:rsid w:val="00F3235D"/>
    <w:rsid w:val="00F32393"/>
    <w:rsid w:val="00F85CDE"/>
    <w:rsid w:val="00F878BD"/>
    <w:rsid w:val="00FD76D5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DC75B71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rsid w:val="00CA16E3"/>
    <w:pPr>
      <w:widowControl w:val="0"/>
      <w:autoSpaceDE w:val="0"/>
      <w:autoSpaceDN w:val="0"/>
      <w:adjustRightInd w:val="0"/>
    </w:pPr>
    <w:rPr>
      <w:rFonts w:ascii="Calibri" w:hAnsi="Calibri" w:cs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CA16E3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="Corbel" w:hAnsi="Corbel"/>
      <w:b/>
      <w:bCs/>
      <w:color w:val="2C567A" w:themeColor="accent1"/>
      <w:sz w:val="28"/>
      <w:szCs w:val="20"/>
    </w:rPr>
  </w:style>
  <w:style w:type="paragraph" w:styleId="Ttulo2">
    <w:name w:val="heading 2"/>
    <w:basedOn w:val="Normal"/>
    <w:next w:val="Normal"/>
    <w:link w:val="Ttulo2Car"/>
    <w:uiPriority w:val="9"/>
    <w:rsid w:val="00CA16E3"/>
    <w:pPr>
      <w:kinsoku w:val="0"/>
      <w:overflowPunct w:val="0"/>
      <w:spacing w:before="360" w:after="120"/>
      <w:outlineLvl w:val="1"/>
    </w:pPr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16E3"/>
    <w:pPr>
      <w:keepNext/>
      <w:keepLines/>
      <w:spacing w:before="40"/>
      <w:outlineLvl w:val="2"/>
    </w:pPr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16E3"/>
    <w:pPr>
      <w:keepNext/>
      <w:keepLines/>
      <w:spacing w:before="40"/>
      <w:outlineLvl w:val="3"/>
    </w:pPr>
    <w:rPr>
      <w:rFonts w:ascii="Corbel" w:eastAsiaTheme="majorEastAsia" w:hAnsi="Corbel" w:cstheme="majorBidi"/>
      <w:i/>
      <w:iCs/>
      <w:color w:val="21405B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16E3"/>
    <w:pPr>
      <w:keepNext/>
      <w:keepLines/>
      <w:spacing w:before="40"/>
      <w:outlineLvl w:val="4"/>
    </w:pPr>
    <w:rPr>
      <w:rFonts w:ascii="Corbel" w:eastAsiaTheme="majorEastAsia" w:hAnsi="Corbel" w:cstheme="majorBidi"/>
      <w:color w:val="21405B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16E3"/>
    <w:pPr>
      <w:keepNext/>
      <w:keepLines/>
      <w:spacing w:before="40"/>
      <w:outlineLvl w:val="5"/>
    </w:pPr>
    <w:rPr>
      <w:rFonts w:ascii="Corbel" w:eastAsiaTheme="majorEastAsia" w:hAnsi="Corbel" w:cstheme="majorBidi"/>
      <w:color w:val="162A3C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16E3"/>
    <w:pPr>
      <w:keepNext/>
      <w:keepLines/>
      <w:spacing w:before="40"/>
      <w:outlineLvl w:val="6"/>
    </w:pPr>
    <w:rPr>
      <w:rFonts w:ascii="Corbel" w:eastAsiaTheme="majorEastAsia" w:hAnsi="Corbel" w:cstheme="majorBidi"/>
      <w:i/>
      <w:iCs/>
      <w:color w:val="162A3C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16E3"/>
    <w:pPr>
      <w:keepNext/>
      <w:keepLines/>
      <w:spacing w:before="40"/>
      <w:outlineLvl w:val="7"/>
    </w:pPr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16E3"/>
    <w:pPr>
      <w:keepNext/>
      <w:keepLines/>
      <w:spacing w:before="40"/>
      <w:outlineLvl w:val="8"/>
    </w:pPr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semiHidden/>
    <w:qFormat/>
    <w:rsid w:val="00CA16E3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CA16E3"/>
    <w:rPr>
      <w:rFonts w:ascii="Calibri" w:hAnsi="Calibri" w:cs="Calibri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CA16E3"/>
    <w:rPr>
      <w:rFonts w:ascii="Corbel" w:hAnsi="Corbel" w:cs="Calibri"/>
      <w:b/>
      <w:bCs/>
      <w:color w:val="2C567A" w:themeColor="accent1"/>
      <w:sz w:val="28"/>
      <w:szCs w:val="20"/>
    </w:rPr>
  </w:style>
  <w:style w:type="paragraph" w:styleId="Prrafodelista">
    <w:name w:val="List Paragraph"/>
    <w:basedOn w:val="Textoindependiente"/>
    <w:uiPriority w:val="1"/>
    <w:semiHidden/>
    <w:qFormat/>
    <w:rsid w:val="00CA16E3"/>
    <w:pPr>
      <w:numPr>
        <w:numId w:val="2"/>
      </w:numPr>
      <w:spacing w:after="120"/>
    </w:pPr>
    <w:rPr>
      <w:szCs w:val="24"/>
    </w:rPr>
  </w:style>
  <w:style w:type="paragraph" w:customStyle="1" w:styleId="Tabladeprrafo">
    <w:name w:val="Tabla de párrafo"/>
    <w:basedOn w:val="Normal"/>
    <w:uiPriority w:val="1"/>
    <w:semiHidden/>
    <w:rsid w:val="00CA16E3"/>
    <w:rPr>
      <w:rFonts w:ascii="Times New Roman" w:hAnsi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semiHidden/>
    <w:rsid w:val="00CA16E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A16E3"/>
    <w:rPr>
      <w:rFonts w:ascii="Calibri" w:hAnsi="Calibri" w:cs="Calibri"/>
    </w:rPr>
  </w:style>
  <w:style w:type="paragraph" w:styleId="Piedepgina">
    <w:name w:val="footer"/>
    <w:basedOn w:val="Normal"/>
    <w:link w:val="PiedepginaCar"/>
    <w:uiPriority w:val="99"/>
    <w:semiHidden/>
    <w:rsid w:val="00CA16E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A16E3"/>
    <w:rPr>
      <w:rFonts w:ascii="Calibri" w:hAnsi="Calibri" w:cs="Calibri"/>
    </w:rPr>
  </w:style>
  <w:style w:type="table" w:styleId="Tablaconcuadrcula">
    <w:name w:val="Table Grid"/>
    <w:basedOn w:val="Tablanormal"/>
    <w:uiPriority w:val="39"/>
    <w:rsid w:val="00CA16E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uesto">
    <w:name w:val="Title"/>
    <w:basedOn w:val="Textoindependiente"/>
    <w:next w:val="Normal"/>
    <w:link w:val="PuestoCar"/>
    <w:uiPriority w:val="10"/>
    <w:qFormat/>
    <w:rsid w:val="00CA16E3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="Corbel" w:hAnsi="Corbel"/>
      <w:b/>
      <w:bCs/>
      <w:color w:val="2C567A" w:themeColor="accent1"/>
      <w:sz w:val="48"/>
      <w:szCs w:val="42"/>
    </w:rPr>
  </w:style>
  <w:style w:type="character" w:customStyle="1" w:styleId="PuestoCar">
    <w:name w:val="Puesto Car"/>
    <w:basedOn w:val="Fuentedeprrafopredeter"/>
    <w:link w:val="Puesto"/>
    <w:uiPriority w:val="10"/>
    <w:rsid w:val="00CA16E3"/>
    <w:rPr>
      <w:rFonts w:ascii="Corbel" w:hAnsi="Corbel" w:cs="Calibri"/>
      <w:b/>
      <w:bCs/>
      <w:color w:val="2C567A" w:themeColor="accent1"/>
      <w:sz w:val="48"/>
      <w:szCs w:val="42"/>
    </w:rPr>
  </w:style>
  <w:style w:type="paragraph" w:customStyle="1" w:styleId="Informacin">
    <w:name w:val="Información"/>
    <w:basedOn w:val="Textoindependiente"/>
    <w:uiPriority w:val="1"/>
    <w:qFormat/>
    <w:rsid w:val="00CA16E3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Fechas">
    <w:name w:val="Fechas"/>
    <w:basedOn w:val="Textoindependiente"/>
    <w:qFormat/>
    <w:rsid w:val="00CA16E3"/>
    <w:pPr>
      <w:kinsoku w:val="0"/>
      <w:overflowPunct w:val="0"/>
    </w:pPr>
    <w:rPr>
      <w:b/>
      <w:color w:val="000000" w:themeColor="text1"/>
      <w:sz w:val="18"/>
    </w:rPr>
  </w:style>
  <w:style w:type="character" w:styleId="Textoennegrita">
    <w:name w:val="Strong"/>
    <w:basedOn w:val="Fuentedeprrafopredeter"/>
    <w:uiPriority w:val="22"/>
    <w:semiHidden/>
    <w:qFormat/>
    <w:rsid w:val="00CA16E3"/>
    <w:rPr>
      <w:rFonts w:ascii="Calibri" w:hAnsi="Calibri" w:cs="Calibri"/>
      <w:b/>
      <w:bCs/>
      <w:color w:val="666666" w:themeColor="accent4"/>
    </w:rPr>
  </w:style>
  <w:style w:type="character" w:styleId="Textodelmarcadordeposicin">
    <w:name w:val="Placeholder Text"/>
    <w:basedOn w:val="Fuentedeprrafopredeter"/>
    <w:uiPriority w:val="99"/>
    <w:semiHidden/>
    <w:rsid w:val="00CA16E3"/>
    <w:rPr>
      <w:rFonts w:ascii="Calibri" w:hAnsi="Calibri" w:cs="Calibri"/>
      <w:color w:val="808080"/>
    </w:rPr>
  </w:style>
  <w:style w:type="paragraph" w:styleId="Fecha">
    <w:name w:val="Date"/>
    <w:basedOn w:val="Normal"/>
    <w:next w:val="Normal"/>
    <w:link w:val="FechaCar"/>
    <w:uiPriority w:val="99"/>
    <w:rsid w:val="00CA16E3"/>
    <w:pPr>
      <w:spacing w:line="480" w:lineRule="auto"/>
    </w:pPr>
  </w:style>
  <w:style w:type="character" w:customStyle="1" w:styleId="FechaCar">
    <w:name w:val="Fecha Car"/>
    <w:basedOn w:val="Fuentedeprrafopredeter"/>
    <w:link w:val="Fecha"/>
    <w:uiPriority w:val="99"/>
    <w:rsid w:val="00CA16E3"/>
    <w:rPr>
      <w:rFonts w:ascii="Calibri" w:hAnsi="Calibri" w:cs="Calibri"/>
    </w:rPr>
  </w:style>
  <w:style w:type="paragraph" w:styleId="Sinespaciado">
    <w:name w:val="No Spacing"/>
    <w:uiPriority w:val="1"/>
    <w:rsid w:val="00CA16E3"/>
    <w:pPr>
      <w:widowControl w:val="0"/>
      <w:autoSpaceDE w:val="0"/>
      <w:autoSpaceDN w:val="0"/>
      <w:adjustRightInd w:val="0"/>
    </w:pPr>
    <w:rPr>
      <w:rFonts w:ascii="Calibri" w:hAnsi="Calibri" w:cs="Calibri"/>
      <w:sz w:val="8"/>
    </w:rPr>
  </w:style>
  <w:style w:type="character" w:customStyle="1" w:styleId="Ttulo2Car">
    <w:name w:val="Título 2 Car"/>
    <w:basedOn w:val="Fuentedeprrafopredeter"/>
    <w:link w:val="Ttulo2"/>
    <w:uiPriority w:val="9"/>
    <w:rsid w:val="00CA16E3"/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customStyle="1" w:styleId="Experiencia">
    <w:name w:val="Experiencia"/>
    <w:basedOn w:val="Normal"/>
    <w:qFormat/>
    <w:rsid w:val="00CA16E3"/>
    <w:pPr>
      <w:widowControl/>
      <w:autoSpaceDE/>
      <w:autoSpaceDN/>
      <w:adjustRightInd/>
      <w:spacing w:after="200"/>
    </w:pPr>
    <w:rPr>
      <w:rFonts w:eastAsiaTheme="minorHAnsi"/>
      <w:szCs w:val="24"/>
    </w:rPr>
  </w:style>
  <w:style w:type="paragraph" w:styleId="Listaconvietas">
    <w:name w:val="List Bullet"/>
    <w:basedOn w:val="Normal"/>
    <w:uiPriority w:val="99"/>
    <w:rsid w:val="00CA16E3"/>
    <w:pPr>
      <w:numPr>
        <w:numId w:val="3"/>
      </w:numPr>
      <w:contextualSpacing/>
    </w:pPr>
  </w:style>
  <w:style w:type="paragraph" w:customStyle="1" w:styleId="Nombredelaescuela">
    <w:name w:val="Nombre de la escuela"/>
    <w:basedOn w:val="Normal"/>
    <w:uiPriority w:val="1"/>
    <w:rsid w:val="00CA16E3"/>
    <w:rPr>
      <w:b/>
    </w:rPr>
  </w:style>
  <w:style w:type="character" w:customStyle="1" w:styleId="Mencionar1">
    <w:name w:val="Mencionar1"/>
    <w:basedOn w:val="Fuentedeprrafopredeter"/>
    <w:uiPriority w:val="99"/>
    <w:semiHidden/>
    <w:unhideWhenUsed/>
    <w:rsid w:val="00CA16E3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CA16E3"/>
    <w:pPr>
      <w:numPr>
        <w:numId w:val="4"/>
      </w:numPr>
    </w:pPr>
  </w:style>
  <w:style w:type="numbering" w:styleId="1ai">
    <w:name w:val="Outline List 1"/>
    <w:basedOn w:val="Sinlista"/>
    <w:uiPriority w:val="99"/>
    <w:semiHidden/>
    <w:unhideWhenUsed/>
    <w:rsid w:val="00CA16E3"/>
    <w:pPr>
      <w:numPr>
        <w:numId w:val="5"/>
      </w:numPr>
    </w:pPr>
  </w:style>
  <w:style w:type="character" w:styleId="CdigoHTML">
    <w:name w:val="HTML Code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CA16E3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CA16E3"/>
    <w:rPr>
      <w:rFonts w:ascii="Calibri" w:hAnsi="Calibri" w:cs="Calibri"/>
      <w:i/>
      <w:iCs/>
    </w:rPr>
  </w:style>
  <w:style w:type="character" w:styleId="DefinicinHTML">
    <w:name w:val="HTML Definition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CA16E3"/>
    <w:rPr>
      <w:rFonts w:ascii="Consolas" w:hAnsi="Consolas" w:cs="Calibri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character" w:styleId="TecladoHTML">
    <w:name w:val="HTML Keyboard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A16E3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A16E3"/>
    <w:rPr>
      <w:rFonts w:ascii="Consolas" w:hAnsi="Consolas" w:cs="Calibri"/>
      <w:sz w:val="20"/>
      <w:szCs w:val="20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CA16E3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CA16E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A16E3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CA16E3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CA16E3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CA16E3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CA16E3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CA16E3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CA16E3"/>
    <w:pPr>
      <w:spacing w:after="100"/>
      <w:ind w:left="1760"/>
    </w:pPr>
  </w:style>
  <w:style w:type="paragraph" w:styleId="TtulodeTDC">
    <w:name w:val="TOC Heading"/>
    <w:basedOn w:val="Ttulo1"/>
    <w:next w:val="Normal"/>
    <w:uiPriority w:val="39"/>
    <w:semiHidden/>
    <w:unhideWhenUsed/>
    <w:qFormat/>
    <w:rsid w:val="00CA16E3"/>
    <w:pPr>
      <w:keepNext/>
      <w:keepLines/>
      <w:pBdr>
        <w:top w:val="none" w:sz="0" w:space="0" w:color="auto"/>
      </w:pBdr>
      <w:kinsoku/>
      <w:overflowPunct/>
      <w:spacing w:after="0"/>
      <w:outlineLvl w:val="9"/>
    </w:pPr>
    <w:rPr>
      <w:rFonts w:eastAsiaTheme="majorEastAsia" w:cstheme="majorBidi"/>
      <w:b w:val="0"/>
      <w:bCs w:val="0"/>
      <w:color w:val="21405B" w:themeColor="accent1" w:themeShade="BF"/>
      <w:sz w:val="32"/>
      <w:szCs w:val="32"/>
    </w:rPr>
  </w:style>
  <w:style w:type="character" w:styleId="Referenciasutil">
    <w:name w:val="Subtle Reference"/>
    <w:basedOn w:val="Fuentedeprrafopredeter"/>
    <w:uiPriority w:val="31"/>
    <w:semiHidden/>
    <w:rsid w:val="00CA16E3"/>
    <w:rPr>
      <w:rFonts w:ascii="Calibri" w:hAnsi="Calibri" w:cs="Calibri"/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semiHidden/>
    <w:rsid w:val="00CA16E3"/>
    <w:rPr>
      <w:rFonts w:ascii="Calibri" w:hAnsi="Calibri" w:cs="Calibri"/>
      <w:i/>
      <w:iCs/>
      <w:color w:val="404040" w:themeColor="text1" w:themeTint="BF"/>
    </w:rPr>
  </w:style>
  <w:style w:type="table" w:styleId="Tablaprofesional">
    <w:name w:val="Table Professional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C567A" w:themeColor="accent1"/>
        <w:bottom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567A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72C7" w:themeColor="accent2"/>
        <w:bottom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2C7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D1D51" w:themeColor="accent3"/>
        <w:bottom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1D5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66666" w:themeColor="accent4"/>
        <w:bottom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3C76A6" w:themeColor="accent5"/>
        <w:bottom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76A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E44BC" w:themeColor="accent6"/>
        <w:bottom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44BC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567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567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2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1D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76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44B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CA16E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CA16E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CA16E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CA16E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CA16E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CA16E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CA16E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  <w:insideV w:val="single" w:sz="8" w:space="0" w:color="4382B9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D5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82B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  <w:insideV w:val="single" w:sz="8" w:space="0" w:color="169BFF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DE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9B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  <w:insideV w:val="single" w:sz="8" w:space="0" w:color="1B3DAA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6B7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3DA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  <w:insideV w:val="single" w:sz="8" w:space="0" w:color="6299C6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BDD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299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  <w:insideV w:val="single" w:sz="8" w:space="0" w:color="4268E0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D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68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sz="6" w:space="0" w:color="2C567A" w:themeColor="accent1"/>
          <w:insideV w:val="single" w:sz="6" w:space="0" w:color="2C567A" w:themeColor="accent1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sz="6" w:space="0" w:color="0072C7" w:themeColor="accent2"/>
          <w:insideV w:val="single" w:sz="6" w:space="0" w:color="0072C7" w:themeColor="accent2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sz="6" w:space="0" w:color="0D1D51" w:themeColor="accent3"/>
          <w:insideV w:val="single" w:sz="6" w:space="0" w:color="0D1D51" w:themeColor="accent3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sz="6" w:space="0" w:color="3C76A6" w:themeColor="accent5"/>
          <w:insideV w:val="single" w:sz="6" w:space="0" w:color="3C76A6" w:themeColor="accent5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sz="6" w:space="0" w:color="1E44BC" w:themeColor="accent6"/>
          <w:insideV w:val="single" w:sz="6" w:space="0" w:color="1E44BC" w:themeColor="accent6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D5E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ACD1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DE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CFF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6B7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C6FE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BDD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BBD9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D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9AEB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CA16E3"/>
  </w:style>
  <w:style w:type="character" w:styleId="Ttulodellibro">
    <w:name w:val="Book Title"/>
    <w:basedOn w:val="Fuentedeprrafopredeter"/>
    <w:uiPriority w:val="33"/>
    <w:semiHidden/>
    <w:rsid w:val="00CA16E3"/>
    <w:rPr>
      <w:rFonts w:ascii="Calibri" w:hAnsi="Calibri" w:cs="Calibri"/>
      <w:b/>
      <w:bCs/>
      <w:i/>
      <w:iCs/>
      <w:spacing w:val="5"/>
    </w:rPr>
  </w:style>
  <w:style w:type="character" w:customStyle="1" w:styleId="Hashtag1">
    <w:name w:val="Hashtag1"/>
    <w:basedOn w:val="Fuentedeprrafopredeter"/>
    <w:uiPriority w:val="99"/>
    <w:semiHidden/>
    <w:unhideWhenUsed/>
    <w:rsid w:val="00CA16E3"/>
    <w:rPr>
      <w:rFonts w:ascii="Calibri" w:hAnsi="Calibri" w:cs="Calibri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CA16E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orbel" w:eastAsiaTheme="majorEastAsia" w:hAnsi="Corbel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CA16E3"/>
    <w:rPr>
      <w:rFonts w:ascii="Corbel" w:eastAsiaTheme="majorEastAsia" w:hAnsi="Corbel" w:cstheme="majorBidi"/>
      <w:sz w:val="24"/>
      <w:szCs w:val="24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CA16E3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CA16E3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CA16E3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CA16E3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CA16E3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CA16E3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CA16E3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CA16E3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CA16E3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CA16E3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CA16E3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CA16E3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CA16E3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CA16E3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CA16E3"/>
    <w:pPr>
      <w:numPr>
        <w:numId w:val="10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CA16E3"/>
    <w:pPr>
      <w:numPr>
        <w:numId w:val="11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CA16E3"/>
    <w:pPr>
      <w:numPr>
        <w:numId w:val="12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CA16E3"/>
    <w:pPr>
      <w:numPr>
        <w:numId w:val="13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CA16E3"/>
    <w:pPr>
      <w:numPr>
        <w:numId w:val="14"/>
      </w:numPr>
      <w:contextualSpacing/>
    </w:pPr>
  </w:style>
  <w:style w:type="paragraph" w:styleId="Subttulo">
    <w:name w:val="Subtitle"/>
    <w:basedOn w:val="Normal"/>
    <w:next w:val="Normal"/>
    <w:link w:val="SubttuloCar"/>
    <w:uiPriority w:val="11"/>
    <w:semiHidden/>
    <w:rsid w:val="00CA16E3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CA16E3"/>
    <w:rPr>
      <w:rFonts w:ascii="Calibri" w:hAnsi="Calibri" w:cs="Calibri"/>
      <w:color w:val="5A5A5A" w:themeColor="text1" w:themeTint="A5"/>
      <w:spacing w:val="15"/>
    </w:rPr>
  </w:style>
  <w:style w:type="table" w:styleId="Tablaclsica1">
    <w:name w:val="Table Classic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CA16E3"/>
  </w:style>
  <w:style w:type="paragraph" w:styleId="Textomacro">
    <w:name w:val="macro"/>
    <w:link w:val="TextomacroCar"/>
    <w:uiPriority w:val="99"/>
    <w:semiHidden/>
    <w:unhideWhenUsed/>
    <w:rsid w:val="00CA16E3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adjustRightInd w:val="0"/>
    </w:pPr>
    <w:rPr>
      <w:rFonts w:ascii="Consolas" w:hAnsi="Consolas" w:cs="Calibri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A16E3"/>
    <w:rPr>
      <w:rFonts w:ascii="Consolas" w:hAnsi="Consolas" w:cs="Calibri"/>
      <w:sz w:val="20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CA16E3"/>
    <w:rPr>
      <w:rFonts w:ascii="Corbel" w:eastAsiaTheme="majorEastAsia" w:hAnsi="Corbel" w:cstheme="majorBid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CA16E3"/>
    <w:rPr>
      <w:rFonts w:ascii="Calibri" w:hAnsi="Calibri" w:cs="Calibri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A16E3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CA16E3"/>
    <w:pPr>
      <w:ind w:left="220" w:hanging="220"/>
    </w:pPr>
  </w:style>
  <w:style w:type="paragraph" w:styleId="Encabezadodelista">
    <w:name w:val="toa heading"/>
    <w:basedOn w:val="Normal"/>
    <w:next w:val="Normal"/>
    <w:uiPriority w:val="99"/>
    <w:semiHidden/>
    <w:unhideWhenUsed/>
    <w:rsid w:val="00CA16E3"/>
    <w:pPr>
      <w:spacing w:before="120"/>
    </w:pPr>
    <w:rPr>
      <w:rFonts w:ascii="Corbel" w:eastAsiaTheme="majorEastAsia" w:hAnsi="Corbel" w:cstheme="majorBidi"/>
      <w:b/>
      <w:bCs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semiHidden/>
    <w:rsid w:val="00CA16E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CA16E3"/>
    <w:rPr>
      <w:rFonts w:ascii="Calibri" w:hAnsi="Calibri" w:cs="Calibri"/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semiHidden/>
    <w:rsid w:val="00CA16E3"/>
    <w:rPr>
      <w:rFonts w:ascii="Calibri" w:hAnsi="Calibri" w:cs="Calibri"/>
      <w:i/>
      <w:iCs/>
    </w:rPr>
  </w:style>
  <w:style w:type="table" w:styleId="Listavistosa">
    <w:name w:val="Colorful List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72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72C7" w:themeColor="accent2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3348" w:themeColor="accent1" w:themeShade="99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77" w:themeColor="accent2" w:themeShade="99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666666" w:themeColor="accent4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71130" w:themeColor="accent3" w:themeShade="99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D1D51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3D3D" w:themeColor="accent4" w:themeShade="99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E44BC" w:themeColor="accent6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4663" w:themeColor="accent5" w:themeShade="99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3C76A6" w:themeColor="accent5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2870" w:themeColor="accent6" w:themeShade="99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A16E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A16E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A16E3"/>
    <w:rPr>
      <w:rFonts w:ascii="Calibri" w:hAnsi="Calibri" w:cs="Calibri"/>
      <w:b/>
      <w:bCs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CA16E3"/>
    <w:rPr>
      <w:rFonts w:ascii="Calibri" w:hAnsi="Calibri" w:cs="Calibri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A16E3"/>
    <w:rPr>
      <w:rFonts w:ascii="Microsoft YaHei UI" w:eastAsia="Microsoft YaHei UI" w:hAnsi="Microsoft YaHei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16E3"/>
    <w:rPr>
      <w:rFonts w:ascii="Microsoft YaHei UI" w:eastAsia="Microsoft YaHei UI" w:hAnsi="Microsoft YaHei UI" w:cs="Calibri"/>
      <w:sz w:val="18"/>
      <w:szCs w:val="18"/>
    </w:rPr>
  </w:style>
  <w:style w:type="paragraph" w:styleId="Direccinsobre">
    <w:name w:val="envelope address"/>
    <w:basedOn w:val="Normal"/>
    <w:uiPriority w:val="99"/>
    <w:semiHidden/>
    <w:unhideWhenUsed/>
    <w:rsid w:val="00CA16E3"/>
    <w:pPr>
      <w:framePr w:w="7920" w:h="1980" w:hRule="exact" w:hSpace="180" w:wrap="auto" w:hAnchor="page" w:xAlign="center" w:yAlign="bottom"/>
      <w:ind w:left="2880"/>
    </w:pPr>
    <w:rPr>
      <w:rFonts w:ascii="Corbel" w:eastAsiaTheme="majorEastAsia" w:hAnsi="Corbel" w:cstheme="majorBidi"/>
      <w:sz w:val="24"/>
      <w:szCs w:val="24"/>
    </w:rPr>
  </w:style>
  <w:style w:type="paragraph" w:styleId="Textodebloque">
    <w:name w:val="Block Text"/>
    <w:basedOn w:val="Normal"/>
    <w:uiPriority w:val="99"/>
    <w:semiHidden/>
    <w:unhideWhenUsed/>
    <w:rsid w:val="00CA16E3"/>
    <w:pPr>
      <w:pBdr>
        <w:top w:val="single" w:sz="2" w:space="10" w:color="2C567A" w:themeColor="accent1"/>
        <w:left w:val="single" w:sz="2" w:space="10" w:color="2C567A" w:themeColor="accent1"/>
        <w:bottom w:val="single" w:sz="2" w:space="10" w:color="2C567A" w:themeColor="accent1"/>
        <w:right w:val="single" w:sz="2" w:space="10" w:color="2C567A" w:themeColor="accent1"/>
      </w:pBdr>
      <w:ind w:left="1152" w:right="1152"/>
    </w:pPr>
    <w:rPr>
      <w:i/>
      <w:iCs/>
      <w:color w:val="2C567A" w:themeColor="accent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CA16E3"/>
    <w:rPr>
      <w:rFonts w:ascii="Microsoft YaHei UI" w:eastAsia="Microsoft YaHei UI" w:hAnsi="Microsoft YaHei UI"/>
      <w:sz w:val="18"/>
      <w:szCs w:val="18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CA16E3"/>
    <w:rPr>
      <w:rFonts w:ascii="Microsoft YaHei UI" w:eastAsia="Microsoft YaHei UI" w:hAnsi="Microsoft YaHei UI" w:cs="Calibri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16E3"/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16E3"/>
    <w:rPr>
      <w:rFonts w:ascii="Corbel" w:eastAsiaTheme="majorEastAsia" w:hAnsi="Corbel" w:cstheme="majorBidi"/>
      <w:i/>
      <w:iCs/>
      <w:color w:val="21405B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16E3"/>
    <w:rPr>
      <w:rFonts w:ascii="Corbel" w:eastAsiaTheme="majorEastAsia" w:hAnsi="Corbel" w:cstheme="majorBidi"/>
      <w:color w:val="21405B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16E3"/>
    <w:rPr>
      <w:rFonts w:ascii="Corbel" w:eastAsiaTheme="majorEastAsia" w:hAnsi="Corbel" w:cstheme="majorBidi"/>
      <w:color w:val="162A3C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16E3"/>
    <w:rPr>
      <w:rFonts w:ascii="Corbel" w:eastAsiaTheme="majorEastAsia" w:hAnsi="Corbel" w:cstheme="majorBidi"/>
      <w:i/>
      <w:iCs/>
      <w:color w:val="162A3C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16E3"/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16E3"/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CA16E3"/>
    <w:pPr>
      <w:numPr>
        <w:numId w:val="15"/>
      </w:numPr>
    </w:pPr>
  </w:style>
  <w:style w:type="table" w:styleId="Tablanormal1">
    <w:name w:val="Plain Table 1"/>
    <w:basedOn w:val="Tablanormal"/>
    <w:uiPriority w:val="41"/>
    <w:rsid w:val="00CA16E3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CA16E3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Referenciaintensa">
    <w:name w:val="Intense Reference"/>
    <w:basedOn w:val="Fuentedeprrafopredeter"/>
    <w:uiPriority w:val="32"/>
    <w:semiHidden/>
    <w:rsid w:val="00CA16E3"/>
    <w:rPr>
      <w:rFonts w:ascii="Calibri" w:hAnsi="Calibri" w:cs="Calibri"/>
      <w:b/>
      <w:bCs/>
      <w:smallCaps/>
      <w:color w:val="2C567A" w:themeColor="accent1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rsid w:val="00CA16E3"/>
    <w:pPr>
      <w:pBdr>
        <w:top w:val="single" w:sz="4" w:space="10" w:color="2C567A" w:themeColor="accent1"/>
        <w:bottom w:val="single" w:sz="4" w:space="10" w:color="2C567A" w:themeColor="accent1"/>
      </w:pBdr>
      <w:spacing w:before="360" w:after="360"/>
      <w:ind w:left="864" w:right="864"/>
      <w:jc w:val="center"/>
    </w:pPr>
    <w:rPr>
      <w:i/>
      <w:iCs/>
      <w:color w:val="2C567A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CA16E3"/>
    <w:rPr>
      <w:rFonts w:ascii="Calibri" w:hAnsi="Calibri" w:cs="Calibri"/>
      <w:i/>
      <w:iCs/>
      <w:color w:val="2C567A" w:themeColor="accent1"/>
    </w:rPr>
  </w:style>
  <w:style w:type="character" w:styleId="nfasisintenso">
    <w:name w:val="Intense Emphasis"/>
    <w:basedOn w:val="Fuentedeprrafopredeter"/>
    <w:uiPriority w:val="21"/>
    <w:semiHidden/>
    <w:rsid w:val="00CA16E3"/>
    <w:rPr>
      <w:rFonts w:ascii="Calibri" w:hAnsi="Calibri" w:cs="Calibri"/>
      <w:i/>
      <w:iCs/>
      <w:color w:val="2C567A" w:themeColor="accent1"/>
    </w:rPr>
  </w:style>
  <w:style w:type="paragraph" w:styleId="NormalWeb">
    <w:name w:val="Normal (Web)"/>
    <w:basedOn w:val="Normal"/>
    <w:uiPriority w:val="99"/>
    <w:semiHidden/>
    <w:unhideWhenUsed/>
    <w:rsid w:val="00CA16E3"/>
    <w:rPr>
      <w:rFonts w:ascii="Times New Roman" w:hAnsi="Times New Roman"/>
      <w:sz w:val="24"/>
      <w:szCs w:val="24"/>
    </w:rPr>
  </w:style>
  <w:style w:type="character" w:customStyle="1" w:styleId="Hipervnculointeligente1">
    <w:name w:val="Hipervínculo inteligente1"/>
    <w:basedOn w:val="Fuentedeprrafopredeter"/>
    <w:uiPriority w:val="99"/>
    <w:semiHidden/>
    <w:unhideWhenUsed/>
    <w:rsid w:val="00CA16E3"/>
    <w:rPr>
      <w:rFonts w:ascii="Calibri" w:hAnsi="Calibri" w:cs="Calibri"/>
      <w:u w:val="dotted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CA16E3"/>
    <w:rPr>
      <w:rFonts w:ascii="Calibri" w:hAnsi="Calibri" w:cs="Calibri"/>
      <w:color w:val="605E5C"/>
      <w:shd w:val="clear" w:color="auto" w:fill="E1DFDD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CA16E3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CA16E3"/>
    <w:rPr>
      <w:rFonts w:ascii="Calibri" w:hAnsi="Calibri" w:cs="Calibri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CA16E3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CA16E3"/>
    <w:rPr>
      <w:rFonts w:ascii="Calibri" w:hAnsi="Calibri" w:cs="Calibri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A16E3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CA16E3"/>
    <w:rPr>
      <w:rFonts w:ascii="Calibri" w:hAnsi="Calibri" w:cs="Calibri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CA16E3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CA16E3"/>
    <w:rPr>
      <w:rFonts w:ascii="Calibri" w:hAnsi="Calibri" w:cs="Calibri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CA16E3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CA16E3"/>
    <w:rPr>
      <w:rFonts w:ascii="Calibri" w:hAnsi="Calibri" w:cs="Calibri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CA16E3"/>
    <w:pPr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CA16E3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CA16E3"/>
    <w:rPr>
      <w:rFonts w:ascii="Calibri" w:hAnsi="Calibri" w:cs="Calibri"/>
    </w:rPr>
  </w:style>
  <w:style w:type="paragraph" w:styleId="Sangranormal">
    <w:name w:val="Normal Indent"/>
    <w:basedOn w:val="Normal"/>
    <w:uiPriority w:val="99"/>
    <w:semiHidden/>
    <w:unhideWhenUsed/>
    <w:rsid w:val="00CA16E3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CA16E3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CA16E3"/>
    <w:rPr>
      <w:rFonts w:ascii="Calibri" w:hAnsi="Calibri" w:cs="Calibri"/>
    </w:rPr>
  </w:style>
  <w:style w:type="table" w:styleId="Tablamoderna">
    <w:name w:val="Table Contemporary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CA16E3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CA16E3"/>
    <w:rPr>
      <w:color w:val="21405B" w:themeColor="accent1" w:themeShade="BF"/>
    </w:rPr>
    <w:tblPr>
      <w:tblStyleRowBandSize w:val="1"/>
      <w:tblStyleColBandSize w:val="1"/>
      <w:tblInd w:w="0" w:type="dxa"/>
      <w:tblBorders>
        <w:top w:val="single" w:sz="8" w:space="0" w:color="2C567A" w:themeColor="accent1"/>
        <w:bottom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CA16E3"/>
    <w:rPr>
      <w:color w:val="005595" w:themeColor="accent2" w:themeShade="BF"/>
    </w:rPr>
    <w:tblPr>
      <w:tblStyleRowBandSize w:val="1"/>
      <w:tblStyleColBandSize w:val="1"/>
      <w:tblInd w:w="0" w:type="dxa"/>
      <w:tblBorders>
        <w:top w:val="single" w:sz="8" w:space="0" w:color="0072C7" w:themeColor="accent2"/>
        <w:bottom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CA16E3"/>
    <w:rPr>
      <w:color w:val="09153C" w:themeColor="accent3" w:themeShade="BF"/>
    </w:rPr>
    <w:tblPr>
      <w:tblStyleRowBandSize w:val="1"/>
      <w:tblStyleColBandSize w:val="1"/>
      <w:tblInd w:w="0" w:type="dxa"/>
      <w:tblBorders>
        <w:top w:val="single" w:sz="8" w:space="0" w:color="0D1D51" w:themeColor="accent3"/>
        <w:bottom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CA16E3"/>
    <w:rPr>
      <w:color w:val="4C4C4C" w:themeColor="accent4" w:themeShade="BF"/>
    </w:rPr>
    <w:tblPr>
      <w:tblStyleRowBandSize w:val="1"/>
      <w:tblStyleColBandSize w:val="1"/>
      <w:tblInd w:w="0" w:type="dxa"/>
      <w:tblBorders>
        <w:top w:val="single" w:sz="8" w:space="0" w:color="666666" w:themeColor="accent4"/>
        <w:bottom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CA16E3"/>
    <w:rPr>
      <w:color w:val="2D587C" w:themeColor="accent5" w:themeShade="BF"/>
    </w:rPr>
    <w:tblPr>
      <w:tblStyleRowBandSize w:val="1"/>
      <w:tblStyleColBandSize w:val="1"/>
      <w:tblInd w:w="0" w:type="dxa"/>
      <w:tblBorders>
        <w:top w:val="single" w:sz="8" w:space="0" w:color="3C76A6" w:themeColor="accent5"/>
        <w:bottom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CA16E3"/>
    <w:rPr>
      <w:color w:val="16328C" w:themeColor="accent6" w:themeShade="BF"/>
    </w:rPr>
    <w:tblPr>
      <w:tblStyleRowBandSize w:val="1"/>
      <w:tblStyleColBandSize w:val="1"/>
      <w:tblInd w:w="0" w:type="dxa"/>
      <w:tblBorders>
        <w:top w:val="single" w:sz="8" w:space="0" w:color="1E44BC" w:themeColor="accent6"/>
        <w:bottom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1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1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1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1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1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table" w:styleId="Tabladelista1clara">
    <w:name w:val="List Table 1 Light"/>
    <w:basedOn w:val="Tablanormal"/>
    <w:uiPriority w:val="46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2">
    <w:name w:val="List Table 2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4" w:space="0" w:color="679BC8" w:themeColor="accent1" w:themeTint="99"/>
        <w:bottom w:val="single" w:sz="4" w:space="0" w:color="679BC8" w:themeColor="accent1" w:themeTint="99"/>
        <w:insideH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4" w:space="0" w:color="44AFFF" w:themeColor="accent2" w:themeTint="99"/>
        <w:bottom w:val="single" w:sz="4" w:space="0" w:color="44AFFF" w:themeColor="accent2" w:themeTint="99"/>
        <w:insideH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4" w:space="0" w:color="2752DC" w:themeColor="accent3" w:themeTint="99"/>
        <w:bottom w:val="single" w:sz="4" w:space="0" w:color="2752DC" w:themeColor="accent3" w:themeTint="99"/>
        <w:insideH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4" w:space="0" w:color="81ADD1" w:themeColor="accent5" w:themeTint="99"/>
        <w:bottom w:val="single" w:sz="4" w:space="0" w:color="81ADD1" w:themeColor="accent5" w:themeTint="99"/>
        <w:insideH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4" w:space="0" w:color="6786E6" w:themeColor="accent6" w:themeTint="99"/>
        <w:bottom w:val="single" w:sz="4" w:space="0" w:color="6786E6" w:themeColor="accent6" w:themeTint="99"/>
        <w:insideH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3">
    <w:name w:val="List Table 3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2C567A" w:themeColor="accent1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567A" w:themeColor="accent1"/>
          <w:right w:val="single" w:sz="4" w:space="0" w:color="2C567A" w:themeColor="accent1"/>
        </w:tcBorders>
      </w:tcPr>
    </w:tblStylePr>
    <w:tblStylePr w:type="band1Horz">
      <w:tblPr/>
      <w:tcPr>
        <w:tcBorders>
          <w:top w:val="single" w:sz="4" w:space="0" w:color="2C567A" w:themeColor="accent1"/>
          <w:bottom w:val="single" w:sz="4" w:space="0" w:color="2C56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567A" w:themeColor="accent1"/>
          <w:left w:val="nil"/>
        </w:tcBorders>
      </w:tcPr>
    </w:tblStylePr>
    <w:tblStylePr w:type="swCell">
      <w:tblPr/>
      <w:tcPr>
        <w:tcBorders>
          <w:top w:val="double" w:sz="4" w:space="0" w:color="2C567A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7" w:themeColor="accent2"/>
          <w:right w:val="single" w:sz="4" w:space="0" w:color="0072C7" w:themeColor="accent2"/>
        </w:tcBorders>
      </w:tcPr>
    </w:tblStylePr>
    <w:tblStylePr w:type="band1Horz">
      <w:tblPr/>
      <w:tcPr>
        <w:tcBorders>
          <w:top w:val="single" w:sz="4" w:space="0" w:color="0072C7" w:themeColor="accent2"/>
          <w:bottom w:val="single" w:sz="4" w:space="0" w:color="0072C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7" w:themeColor="accent2"/>
          <w:left w:val="nil"/>
        </w:tcBorders>
      </w:tcPr>
    </w:tblStylePr>
    <w:tblStylePr w:type="swCell">
      <w:tblPr/>
      <w:tcPr>
        <w:tcBorders>
          <w:top w:val="double" w:sz="4" w:space="0" w:color="0072C7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0D1D51" w:themeColor="accent3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1D51" w:themeColor="accent3"/>
          <w:right w:val="single" w:sz="4" w:space="0" w:color="0D1D51" w:themeColor="accent3"/>
        </w:tcBorders>
      </w:tcPr>
    </w:tblStylePr>
    <w:tblStylePr w:type="band1Horz">
      <w:tblPr/>
      <w:tcPr>
        <w:tcBorders>
          <w:top w:val="single" w:sz="4" w:space="0" w:color="0D1D51" w:themeColor="accent3"/>
          <w:bottom w:val="single" w:sz="4" w:space="0" w:color="0D1D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1D51" w:themeColor="accent3"/>
          <w:left w:val="nil"/>
        </w:tcBorders>
      </w:tcPr>
    </w:tblStylePr>
    <w:tblStylePr w:type="swCell">
      <w:tblPr/>
      <w:tcPr>
        <w:tcBorders>
          <w:top w:val="double" w:sz="4" w:space="0" w:color="0D1D51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3C76A6" w:themeColor="accent5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76A6" w:themeColor="accent5"/>
          <w:right w:val="single" w:sz="4" w:space="0" w:color="3C76A6" w:themeColor="accent5"/>
        </w:tcBorders>
      </w:tcPr>
    </w:tblStylePr>
    <w:tblStylePr w:type="band1Horz">
      <w:tblPr/>
      <w:tcPr>
        <w:tcBorders>
          <w:top w:val="single" w:sz="4" w:space="0" w:color="3C76A6" w:themeColor="accent5"/>
          <w:bottom w:val="single" w:sz="4" w:space="0" w:color="3C76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76A6" w:themeColor="accent5"/>
          <w:left w:val="nil"/>
        </w:tcBorders>
      </w:tcPr>
    </w:tblStylePr>
    <w:tblStylePr w:type="swCell">
      <w:tblPr/>
      <w:tcPr>
        <w:tcBorders>
          <w:top w:val="double" w:sz="4" w:space="0" w:color="3C76A6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1E44BC" w:themeColor="accent6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44BC" w:themeColor="accent6"/>
          <w:right w:val="single" w:sz="4" w:space="0" w:color="1E44BC" w:themeColor="accent6"/>
        </w:tcBorders>
      </w:tcPr>
    </w:tblStylePr>
    <w:tblStylePr w:type="band1Horz">
      <w:tblPr/>
      <w:tcPr>
        <w:tcBorders>
          <w:top w:val="single" w:sz="4" w:space="0" w:color="1E44BC" w:themeColor="accent6"/>
          <w:bottom w:val="single" w:sz="4" w:space="0" w:color="1E44B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44BC" w:themeColor="accent6"/>
          <w:left w:val="nil"/>
        </w:tcBorders>
      </w:tcPr>
    </w:tblStylePr>
    <w:tblStylePr w:type="swCell">
      <w:tblPr/>
      <w:tcPr>
        <w:tcBorders>
          <w:top w:val="double" w:sz="4" w:space="0" w:color="1E44BC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2C567A" w:themeColor="accent1"/>
        <w:left w:val="single" w:sz="24" w:space="0" w:color="2C567A" w:themeColor="accent1"/>
        <w:bottom w:val="single" w:sz="24" w:space="0" w:color="2C567A" w:themeColor="accent1"/>
        <w:right w:val="single" w:sz="24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72C7" w:themeColor="accent2"/>
        <w:left w:val="single" w:sz="24" w:space="0" w:color="0072C7" w:themeColor="accent2"/>
        <w:bottom w:val="single" w:sz="24" w:space="0" w:color="0072C7" w:themeColor="accent2"/>
        <w:right w:val="single" w:sz="24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D1D51" w:themeColor="accent3"/>
        <w:left w:val="single" w:sz="24" w:space="0" w:color="0D1D51" w:themeColor="accent3"/>
        <w:bottom w:val="single" w:sz="24" w:space="0" w:color="0D1D51" w:themeColor="accent3"/>
        <w:right w:val="single" w:sz="24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3C76A6" w:themeColor="accent5"/>
        <w:left w:val="single" w:sz="24" w:space="0" w:color="3C76A6" w:themeColor="accent5"/>
        <w:bottom w:val="single" w:sz="24" w:space="0" w:color="3C76A6" w:themeColor="accent5"/>
        <w:right w:val="single" w:sz="24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1E44BC" w:themeColor="accent6"/>
        <w:left w:val="single" w:sz="24" w:space="0" w:color="1E44BC" w:themeColor="accent6"/>
        <w:bottom w:val="single" w:sz="24" w:space="0" w:color="1E44BC" w:themeColor="accent6"/>
        <w:right w:val="single" w:sz="24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CA16E3"/>
    <w:rPr>
      <w:color w:val="21405B" w:themeColor="accent1" w:themeShade="BF"/>
    </w:rPr>
    <w:tblPr>
      <w:tblStyleRowBandSize w:val="1"/>
      <w:tblStyleColBandSize w:val="1"/>
      <w:tblInd w:w="0" w:type="dxa"/>
      <w:tblBorders>
        <w:top w:val="single" w:sz="4" w:space="0" w:color="2C567A" w:themeColor="accent1"/>
        <w:bottom w:val="single" w:sz="4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CA16E3"/>
    <w:rPr>
      <w:color w:val="005595" w:themeColor="accent2" w:themeShade="BF"/>
    </w:rPr>
    <w:tblPr>
      <w:tblStyleRowBandSize w:val="1"/>
      <w:tblStyleColBandSize w:val="1"/>
      <w:tblInd w:w="0" w:type="dxa"/>
      <w:tblBorders>
        <w:top w:val="single" w:sz="4" w:space="0" w:color="0072C7" w:themeColor="accent2"/>
        <w:bottom w:val="single" w:sz="4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CA16E3"/>
    <w:rPr>
      <w:color w:val="09153C" w:themeColor="accent3" w:themeShade="BF"/>
    </w:rPr>
    <w:tblPr>
      <w:tblStyleRowBandSize w:val="1"/>
      <w:tblStyleColBandSize w:val="1"/>
      <w:tblInd w:w="0" w:type="dxa"/>
      <w:tblBorders>
        <w:top w:val="single" w:sz="4" w:space="0" w:color="0D1D51" w:themeColor="accent3"/>
        <w:bottom w:val="single" w:sz="4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CA16E3"/>
    <w:rPr>
      <w:color w:val="4C4C4C" w:themeColor="accent4" w:themeShade="BF"/>
    </w:rPr>
    <w:tblPr>
      <w:tblStyleRowBandSize w:val="1"/>
      <w:tblStyleColBandSize w:val="1"/>
      <w:tblInd w:w="0" w:type="dxa"/>
      <w:tblBorders>
        <w:top w:val="single" w:sz="4" w:space="0" w:color="666666" w:themeColor="accent4"/>
        <w:bottom w:val="single" w:sz="4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CA16E3"/>
    <w:rPr>
      <w:color w:val="2D587C" w:themeColor="accent5" w:themeShade="BF"/>
    </w:rPr>
    <w:tblPr>
      <w:tblStyleRowBandSize w:val="1"/>
      <w:tblStyleColBandSize w:val="1"/>
      <w:tblInd w:w="0" w:type="dxa"/>
      <w:tblBorders>
        <w:top w:val="single" w:sz="4" w:space="0" w:color="3C76A6" w:themeColor="accent5"/>
        <w:bottom w:val="single" w:sz="4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CA16E3"/>
    <w:rPr>
      <w:color w:val="16328C" w:themeColor="accent6" w:themeShade="BF"/>
    </w:rPr>
    <w:tblPr>
      <w:tblStyleRowBandSize w:val="1"/>
      <w:tblStyleColBandSize w:val="1"/>
      <w:tblInd w:w="0" w:type="dxa"/>
      <w:tblBorders>
        <w:top w:val="single" w:sz="4" w:space="0" w:color="1E44BC" w:themeColor="accent6"/>
        <w:bottom w:val="single" w:sz="4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CA16E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CA16E3"/>
    <w:rPr>
      <w:color w:val="21405B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567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567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567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567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CA16E3"/>
    <w:rPr>
      <w:color w:val="005595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2C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2C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2C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2C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CA16E3"/>
    <w:rPr>
      <w:color w:val="09153C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D1D5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D1D5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D1D5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D1D5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CA16E3"/>
    <w:rPr>
      <w:color w:val="4C4C4C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CA16E3"/>
    <w:rPr>
      <w:color w:val="2D587C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76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76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76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76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CA16E3"/>
    <w:rPr>
      <w:color w:val="16328C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44B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44B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44B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44B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CA16E3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CA16E3"/>
    <w:rPr>
      <w:rFonts w:ascii="Calibri" w:hAnsi="Calibri" w:cs="Calibri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CA16E3"/>
  </w:style>
  <w:style w:type="character" w:customStyle="1" w:styleId="SaludoCar">
    <w:name w:val="Saludo Car"/>
    <w:basedOn w:val="Fuentedeprrafopredeter"/>
    <w:link w:val="Saludo"/>
    <w:uiPriority w:val="99"/>
    <w:semiHidden/>
    <w:rsid w:val="00CA16E3"/>
    <w:rPr>
      <w:rFonts w:ascii="Calibri" w:hAnsi="Calibri" w:cs="Calibri"/>
    </w:rPr>
  </w:style>
  <w:style w:type="table" w:styleId="Tablaconcolumnas1">
    <w:name w:val="Table Columns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CA16E3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CA16E3"/>
    <w:rPr>
      <w:rFonts w:ascii="Calibri" w:hAnsi="Calibri" w:cs="Calibri"/>
    </w:rPr>
  </w:style>
  <w:style w:type="table" w:styleId="Tablabsica1">
    <w:name w:val="Table Simple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CA16E3"/>
    <w:pPr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CA16E3"/>
    <w:pPr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CA16E3"/>
    <w:pPr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CA16E3"/>
    <w:pPr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CA16E3"/>
    <w:pPr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CA16E3"/>
    <w:pPr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CA16E3"/>
    <w:pPr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CA16E3"/>
    <w:pPr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CA16E3"/>
    <w:pPr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CA16E3"/>
    <w:rPr>
      <w:rFonts w:ascii="Corbel" w:eastAsiaTheme="majorEastAsia" w:hAnsi="Corbel" w:cstheme="majorBidi"/>
      <w:b/>
      <w:bCs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CA16E3"/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CA16E3"/>
    <w:rPr>
      <w:rFonts w:ascii="Consolas" w:hAnsi="Consolas" w:cs="Calibri"/>
      <w:sz w:val="21"/>
      <w:szCs w:val="21"/>
    </w:rPr>
  </w:style>
  <w:style w:type="paragraph" w:styleId="Cierre">
    <w:name w:val="Closing"/>
    <w:basedOn w:val="Normal"/>
    <w:link w:val="CierreCar"/>
    <w:uiPriority w:val="99"/>
    <w:semiHidden/>
    <w:unhideWhenUsed/>
    <w:rsid w:val="00CA16E3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CA16E3"/>
    <w:rPr>
      <w:rFonts w:ascii="Calibri" w:hAnsi="Calibri" w:cs="Calibri"/>
    </w:rPr>
  </w:style>
  <w:style w:type="table" w:styleId="Tablaconcuadrcula1">
    <w:name w:val="Table Grid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clara">
    <w:name w:val="Grid Table Light"/>
    <w:basedOn w:val="Tablanormal"/>
    <w:uiPriority w:val="40"/>
    <w:rsid w:val="00CA16E3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decuadrcula1clara">
    <w:name w:val="Grid Table 1 Light"/>
    <w:basedOn w:val="Tablanormal"/>
    <w:uiPriority w:val="46"/>
    <w:rsid w:val="00CA16E3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1">
    <w:name w:val="Grid Table 1 Light Accent 1"/>
    <w:basedOn w:val="Tablanormal"/>
    <w:uiPriority w:val="46"/>
    <w:rsid w:val="00CA16E3"/>
    <w:tblPr>
      <w:tblStyleRowBandSize w:val="1"/>
      <w:tblStyleColBandSize w:val="1"/>
      <w:tblInd w:w="0" w:type="dxa"/>
      <w:tblBorders>
        <w:top w:val="single" w:sz="4" w:space="0" w:color="99BCDA" w:themeColor="accent1" w:themeTint="66"/>
        <w:left w:val="single" w:sz="4" w:space="0" w:color="99BCDA" w:themeColor="accent1" w:themeTint="66"/>
        <w:bottom w:val="single" w:sz="4" w:space="0" w:color="99BCDA" w:themeColor="accent1" w:themeTint="66"/>
        <w:right w:val="single" w:sz="4" w:space="0" w:color="99BCDA" w:themeColor="accent1" w:themeTint="66"/>
        <w:insideH w:val="single" w:sz="4" w:space="0" w:color="99BCDA" w:themeColor="accent1" w:themeTint="66"/>
        <w:insideV w:val="single" w:sz="4" w:space="0" w:color="99BCDA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o-nfasis2">
    <w:name w:val="Grid Table 1 Light Accent 2"/>
    <w:basedOn w:val="Tablanormal"/>
    <w:uiPriority w:val="46"/>
    <w:rsid w:val="00CA16E3"/>
    <w:tblPr>
      <w:tblStyleRowBandSize w:val="1"/>
      <w:tblStyleColBandSize w:val="1"/>
      <w:tblInd w:w="0" w:type="dxa"/>
      <w:tblBorders>
        <w:top w:val="single" w:sz="4" w:space="0" w:color="82C9FF" w:themeColor="accent2" w:themeTint="66"/>
        <w:left w:val="single" w:sz="4" w:space="0" w:color="82C9FF" w:themeColor="accent2" w:themeTint="66"/>
        <w:bottom w:val="single" w:sz="4" w:space="0" w:color="82C9FF" w:themeColor="accent2" w:themeTint="66"/>
        <w:right w:val="single" w:sz="4" w:space="0" w:color="82C9FF" w:themeColor="accent2" w:themeTint="66"/>
        <w:insideH w:val="single" w:sz="4" w:space="0" w:color="82C9FF" w:themeColor="accent2" w:themeTint="66"/>
        <w:insideV w:val="single" w:sz="4" w:space="0" w:color="82C9FF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3">
    <w:name w:val="Grid Table 1 Light Accent 3"/>
    <w:basedOn w:val="Tablanormal"/>
    <w:uiPriority w:val="46"/>
    <w:rsid w:val="00CA16E3"/>
    <w:tblPr>
      <w:tblStyleRowBandSize w:val="1"/>
      <w:tblStyleColBandSize w:val="1"/>
      <w:tblInd w:w="0" w:type="dxa"/>
      <w:tblBorders>
        <w:top w:val="single" w:sz="4" w:space="0" w:color="6F8BE8" w:themeColor="accent3" w:themeTint="66"/>
        <w:left w:val="single" w:sz="4" w:space="0" w:color="6F8BE8" w:themeColor="accent3" w:themeTint="66"/>
        <w:bottom w:val="single" w:sz="4" w:space="0" w:color="6F8BE8" w:themeColor="accent3" w:themeTint="66"/>
        <w:right w:val="single" w:sz="4" w:space="0" w:color="6F8BE8" w:themeColor="accent3" w:themeTint="66"/>
        <w:insideH w:val="single" w:sz="4" w:space="0" w:color="6F8BE8" w:themeColor="accent3" w:themeTint="66"/>
        <w:insideV w:val="single" w:sz="4" w:space="0" w:color="6F8BE8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4">
    <w:name w:val="Grid Table 1 Light Accent 4"/>
    <w:basedOn w:val="Tablanormal"/>
    <w:uiPriority w:val="46"/>
    <w:rsid w:val="00CA16E3"/>
    <w:tblPr>
      <w:tblStyleRowBandSize w:val="1"/>
      <w:tblStyleColBandSize w:val="1"/>
      <w:tblInd w:w="0" w:type="dxa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5">
    <w:name w:val="Grid Table 1 Light Accent 5"/>
    <w:basedOn w:val="Tablanormal"/>
    <w:uiPriority w:val="46"/>
    <w:rsid w:val="00CA16E3"/>
    <w:tblPr>
      <w:tblStyleRowBandSize w:val="1"/>
      <w:tblStyleColBandSize w:val="1"/>
      <w:tblInd w:w="0" w:type="dxa"/>
      <w:tblBorders>
        <w:top w:val="single" w:sz="4" w:space="0" w:color="ABC8E0" w:themeColor="accent5" w:themeTint="66"/>
        <w:left w:val="single" w:sz="4" w:space="0" w:color="ABC8E0" w:themeColor="accent5" w:themeTint="66"/>
        <w:bottom w:val="single" w:sz="4" w:space="0" w:color="ABC8E0" w:themeColor="accent5" w:themeTint="66"/>
        <w:right w:val="single" w:sz="4" w:space="0" w:color="ABC8E0" w:themeColor="accent5" w:themeTint="66"/>
        <w:insideH w:val="single" w:sz="4" w:space="0" w:color="ABC8E0" w:themeColor="accent5" w:themeTint="66"/>
        <w:insideV w:val="single" w:sz="4" w:space="0" w:color="ABC8E0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6">
    <w:name w:val="Grid Table 1 Light Accent 6"/>
    <w:basedOn w:val="Tablanormal"/>
    <w:uiPriority w:val="46"/>
    <w:rsid w:val="00CA16E3"/>
    <w:tblPr>
      <w:tblStyleRowBandSize w:val="1"/>
      <w:tblStyleColBandSize w:val="1"/>
      <w:tblInd w:w="0" w:type="dxa"/>
      <w:tblBorders>
        <w:top w:val="single" w:sz="4" w:space="0" w:color="9AAEEF" w:themeColor="accent6" w:themeTint="66"/>
        <w:left w:val="single" w:sz="4" w:space="0" w:color="9AAEEF" w:themeColor="accent6" w:themeTint="66"/>
        <w:bottom w:val="single" w:sz="4" w:space="0" w:color="9AAEEF" w:themeColor="accent6" w:themeTint="66"/>
        <w:right w:val="single" w:sz="4" w:space="0" w:color="9AAEEF" w:themeColor="accent6" w:themeTint="66"/>
        <w:insideH w:val="single" w:sz="4" w:space="0" w:color="9AAEEF" w:themeColor="accent6" w:themeTint="66"/>
        <w:insideV w:val="single" w:sz="4" w:space="0" w:color="9AAEEF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2-nfasis1">
    <w:name w:val="Grid Table 2 Accent 1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2" w:space="0" w:color="679BC8" w:themeColor="accent1" w:themeTint="99"/>
        <w:bottom w:val="single" w:sz="2" w:space="0" w:color="679BC8" w:themeColor="accent1" w:themeTint="99"/>
        <w:insideH w:val="single" w:sz="2" w:space="0" w:color="679BC8" w:themeColor="accent1" w:themeTint="99"/>
        <w:insideV w:val="single" w:sz="2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79BC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cuadrcula2-nfasis2">
    <w:name w:val="Grid Table 2 Accent 2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2" w:space="0" w:color="44AFFF" w:themeColor="accent2" w:themeTint="99"/>
        <w:bottom w:val="single" w:sz="2" w:space="0" w:color="44AFFF" w:themeColor="accent2" w:themeTint="99"/>
        <w:insideH w:val="single" w:sz="2" w:space="0" w:color="44AFFF" w:themeColor="accent2" w:themeTint="99"/>
        <w:insideV w:val="single" w:sz="2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44A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cuadrcula2-nfasis3">
    <w:name w:val="Grid Table 2 Accent 3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2" w:space="0" w:color="2752DC" w:themeColor="accent3" w:themeTint="99"/>
        <w:bottom w:val="single" w:sz="2" w:space="0" w:color="2752DC" w:themeColor="accent3" w:themeTint="99"/>
        <w:insideH w:val="single" w:sz="2" w:space="0" w:color="2752DC" w:themeColor="accent3" w:themeTint="99"/>
        <w:insideV w:val="single" w:sz="2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2752D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cuadrcula2-nfasis4">
    <w:name w:val="Grid Table 2 Accent 4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3A3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cuadrcula2-nfasis5">
    <w:name w:val="Grid Table 2 Accent 5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2" w:space="0" w:color="81ADD1" w:themeColor="accent5" w:themeTint="99"/>
        <w:bottom w:val="single" w:sz="2" w:space="0" w:color="81ADD1" w:themeColor="accent5" w:themeTint="99"/>
        <w:insideH w:val="single" w:sz="2" w:space="0" w:color="81ADD1" w:themeColor="accent5" w:themeTint="99"/>
        <w:insideV w:val="single" w:sz="2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1AD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cuadrcula2-nfasis6">
    <w:name w:val="Grid Table 2 Accent 6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2" w:space="0" w:color="6786E6" w:themeColor="accent6" w:themeTint="99"/>
        <w:bottom w:val="single" w:sz="2" w:space="0" w:color="6786E6" w:themeColor="accent6" w:themeTint="99"/>
        <w:insideH w:val="single" w:sz="2" w:space="0" w:color="6786E6" w:themeColor="accent6" w:themeTint="99"/>
        <w:insideV w:val="single" w:sz="2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786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cuadrcula3">
    <w:name w:val="Grid Table 3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3-nfasis1">
    <w:name w:val="Grid Table 3 Accent 1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Tabladecuadrcula3-nfasis2">
    <w:name w:val="Grid Table 3 Accent 2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Tabladecuadrcula3-nfasis3">
    <w:name w:val="Grid Table 3 Accent 3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Tabladecuadrcula3-nfasis4">
    <w:name w:val="Grid Table 3 Accent 4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Tabladecuadrcula3-nfasis5">
    <w:name w:val="Grid Table 3 Accent 5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Tabladecuadrcula3-nfasis6">
    <w:name w:val="Grid Table 3 Accent 6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4-nfasis1">
    <w:name w:val="Grid Table 4 Accent 1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cuadrcula4-nfasis2">
    <w:name w:val="Grid Table 4 Accent 2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cuadrcula4-nfasis3">
    <w:name w:val="Grid Table 4 Accent 3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cuadrcula4-nfasis4">
    <w:name w:val="Grid Table 4 Accent 4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cuadrcula4-nfasis5">
    <w:name w:val="Grid Table 4 Accent 5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cuadrcula4-nfasis6">
    <w:name w:val="Grid Table 4 Accent 6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cuadrcula5oscura">
    <w:name w:val="Grid Table 5 Dark"/>
    <w:basedOn w:val="Tablanormal"/>
    <w:uiPriority w:val="50"/>
    <w:rsid w:val="00CA16E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5oscura-nfasis1">
    <w:name w:val="Grid Table 5 Dark Accent 1"/>
    <w:basedOn w:val="Tablanormal"/>
    <w:uiPriority w:val="50"/>
    <w:rsid w:val="00CA16E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styleId="Tabladecuadrcula5oscura-nfasis2">
    <w:name w:val="Grid Table 5 Dark Accent 2"/>
    <w:basedOn w:val="Tablanormal"/>
    <w:uiPriority w:val="50"/>
    <w:rsid w:val="00CA16E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styleId="Tabladecuadrcula5oscura-nfasis3">
    <w:name w:val="Grid Table 5 Dark Accent 3"/>
    <w:basedOn w:val="Tablanormal"/>
    <w:uiPriority w:val="50"/>
    <w:rsid w:val="00CA16E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styleId="Tabladecuadrcula5oscura-nfasis4">
    <w:name w:val="Grid Table 5 Dark Accent 4"/>
    <w:basedOn w:val="Tablanormal"/>
    <w:uiPriority w:val="50"/>
    <w:rsid w:val="00CA16E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styleId="Tabladecuadrcula5oscura-nfasis5">
    <w:name w:val="Grid Table 5 Dark Accent 5"/>
    <w:basedOn w:val="Tablanormal"/>
    <w:uiPriority w:val="50"/>
    <w:rsid w:val="00CA16E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styleId="Tabladecuadrcula5oscura-nfasis6">
    <w:name w:val="Grid Table 5 Dark Accent 6"/>
    <w:basedOn w:val="Tablanormal"/>
    <w:uiPriority w:val="50"/>
    <w:rsid w:val="00CA16E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styleId="Tabladecuadrcula6concolores">
    <w:name w:val="Grid Table 6 Colorful"/>
    <w:basedOn w:val="Tablanormal"/>
    <w:uiPriority w:val="51"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6concolores-nfasis1">
    <w:name w:val="Grid Table 6 Colorful Accent 1"/>
    <w:basedOn w:val="Tablanormal"/>
    <w:uiPriority w:val="51"/>
    <w:rsid w:val="00CA16E3"/>
    <w:rPr>
      <w:color w:val="21405B" w:themeColor="accent1" w:themeShade="BF"/>
    </w:rPr>
    <w:tblPr>
      <w:tblStyleRowBandSize w:val="1"/>
      <w:tblStyleColBandSize w:val="1"/>
      <w:tblInd w:w="0" w:type="dxa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cuadrcula6concolores-nfasis2">
    <w:name w:val="Grid Table 6 Colorful Accent 2"/>
    <w:basedOn w:val="Tablanormal"/>
    <w:uiPriority w:val="51"/>
    <w:rsid w:val="00CA16E3"/>
    <w:rPr>
      <w:color w:val="005595" w:themeColor="accent2" w:themeShade="BF"/>
    </w:rPr>
    <w:tblPr>
      <w:tblStyleRowBandSize w:val="1"/>
      <w:tblStyleColBandSize w:val="1"/>
      <w:tblInd w:w="0" w:type="dxa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cuadrcula6concolores-nfasis3">
    <w:name w:val="Grid Table 6 Colorful Accent 3"/>
    <w:basedOn w:val="Tablanormal"/>
    <w:uiPriority w:val="51"/>
    <w:rsid w:val="00CA16E3"/>
    <w:rPr>
      <w:color w:val="09153C" w:themeColor="accent3" w:themeShade="BF"/>
    </w:rPr>
    <w:tblPr>
      <w:tblStyleRowBandSize w:val="1"/>
      <w:tblStyleColBandSize w:val="1"/>
      <w:tblInd w:w="0" w:type="dxa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cuadrcula6concolores-nfasis4">
    <w:name w:val="Grid Table 6 Colorful Accent 4"/>
    <w:basedOn w:val="Tablanormal"/>
    <w:uiPriority w:val="51"/>
    <w:rsid w:val="00CA16E3"/>
    <w:rPr>
      <w:color w:val="4C4C4C" w:themeColor="accent4" w:themeShade="BF"/>
    </w:rPr>
    <w:tblPr>
      <w:tblStyleRowBandSize w:val="1"/>
      <w:tblStyleColBandSize w:val="1"/>
      <w:tblInd w:w="0" w:type="dxa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cuadrcula6concolores-nfasis5">
    <w:name w:val="Grid Table 6 Colorful Accent 5"/>
    <w:basedOn w:val="Tablanormal"/>
    <w:uiPriority w:val="51"/>
    <w:rsid w:val="00CA16E3"/>
    <w:rPr>
      <w:color w:val="2D587C" w:themeColor="accent5" w:themeShade="BF"/>
    </w:rPr>
    <w:tblPr>
      <w:tblStyleRowBandSize w:val="1"/>
      <w:tblStyleColBandSize w:val="1"/>
      <w:tblInd w:w="0" w:type="dxa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cuadrcula6concolores-nfasis6">
    <w:name w:val="Grid Table 6 Colorful Accent 6"/>
    <w:basedOn w:val="Tablanormal"/>
    <w:uiPriority w:val="51"/>
    <w:rsid w:val="00CA16E3"/>
    <w:rPr>
      <w:color w:val="16328C" w:themeColor="accent6" w:themeShade="BF"/>
    </w:rPr>
    <w:tblPr>
      <w:tblStyleRowBandSize w:val="1"/>
      <w:tblStyleColBandSize w:val="1"/>
      <w:tblInd w:w="0" w:type="dxa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cuadrcula7concolores">
    <w:name w:val="Grid Table 7 Colorful"/>
    <w:basedOn w:val="Tablanormal"/>
    <w:uiPriority w:val="52"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7concolores-nfasis1">
    <w:name w:val="Grid Table 7 Colorful Accent 1"/>
    <w:basedOn w:val="Tablanormal"/>
    <w:uiPriority w:val="52"/>
    <w:rsid w:val="00CA16E3"/>
    <w:rPr>
      <w:color w:val="21405B" w:themeColor="accent1" w:themeShade="BF"/>
    </w:rPr>
    <w:tblPr>
      <w:tblStyleRowBandSize w:val="1"/>
      <w:tblStyleColBandSize w:val="1"/>
      <w:tblInd w:w="0" w:type="dxa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Tabladecuadrcula7concolores-nfasis2">
    <w:name w:val="Grid Table 7 Colorful Accent 2"/>
    <w:basedOn w:val="Tablanormal"/>
    <w:uiPriority w:val="52"/>
    <w:rsid w:val="00CA16E3"/>
    <w:rPr>
      <w:color w:val="005595" w:themeColor="accent2" w:themeShade="BF"/>
    </w:rPr>
    <w:tblPr>
      <w:tblStyleRowBandSize w:val="1"/>
      <w:tblStyleColBandSize w:val="1"/>
      <w:tblInd w:w="0" w:type="dxa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Tabladecuadrcula7concolores-nfasis3">
    <w:name w:val="Grid Table 7 Colorful Accent 3"/>
    <w:basedOn w:val="Tablanormal"/>
    <w:uiPriority w:val="52"/>
    <w:rsid w:val="00CA16E3"/>
    <w:rPr>
      <w:color w:val="09153C" w:themeColor="accent3" w:themeShade="BF"/>
    </w:rPr>
    <w:tblPr>
      <w:tblStyleRowBandSize w:val="1"/>
      <w:tblStyleColBandSize w:val="1"/>
      <w:tblInd w:w="0" w:type="dxa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Tabladecuadrcula7concolores-nfasis4">
    <w:name w:val="Grid Table 7 Colorful Accent 4"/>
    <w:basedOn w:val="Tablanormal"/>
    <w:uiPriority w:val="52"/>
    <w:rsid w:val="00CA16E3"/>
    <w:rPr>
      <w:color w:val="4C4C4C" w:themeColor="accent4" w:themeShade="BF"/>
    </w:rPr>
    <w:tblPr>
      <w:tblStyleRowBandSize w:val="1"/>
      <w:tblStyleColBandSize w:val="1"/>
      <w:tblInd w:w="0" w:type="dxa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Tabladecuadrcula7concolores-nfasis5">
    <w:name w:val="Grid Table 7 Colorful Accent 5"/>
    <w:basedOn w:val="Tablanormal"/>
    <w:uiPriority w:val="52"/>
    <w:rsid w:val="00CA16E3"/>
    <w:rPr>
      <w:color w:val="2D587C" w:themeColor="accent5" w:themeShade="BF"/>
    </w:rPr>
    <w:tblPr>
      <w:tblStyleRowBandSize w:val="1"/>
      <w:tblStyleColBandSize w:val="1"/>
      <w:tblInd w:w="0" w:type="dxa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Tabladecuadrcula7concolores-nfasis6">
    <w:name w:val="Grid Table 7 Colorful Accent 6"/>
    <w:basedOn w:val="Tablanormal"/>
    <w:uiPriority w:val="52"/>
    <w:rsid w:val="00CA16E3"/>
    <w:rPr>
      <w:color w:val="16328C" w:themeColor="accent6" w:themeShade="BF"/>
    </w:rPr>
    <w:tblPr>
      <w:tblStyleRowBandSize w:val="1"/>
      <w:tblStyleColBandSize w:val="1"/>
      <w:tblInd w:w="0" w:type="dxa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CA16E3"/>
    <w:rPr>
      <w:rFonts w:ascii="Calibri" w:hAnsi="Calibri" w:cs="Calibri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A16E3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A16E3"/>
    <w:rPr>
      <w:rFonts w:ascii="Calibri" w:hAnsi="Calibri" w:cs="Calibri"/>
      <w:sz w:val="20"/>
      <w:szCs w:val="20"/>
    </w:rPr>
  </w:style>
  <w:style w:type="character" w:styleId="Nmerodelnea">
    <w:name w:val="line number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table" w:styleId="Tablaconefectos3D1">
    <w:name w:val="Table 3D effects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visitado">
    <w:name w:val="FollowedHyperlink"/>
    <w:basedOn w:val="Fuentedeprrafopredeter"/>
    <w:uiPriority w:val="99"/>
    <w:semiHidden/>
    <w:unhideWhenUsed/>
    <w:rsid w:val="00CA16E3"/>
    <w:rPr>
      <w:rFonts w:ascii="Calibri" w:hAnsi="Calibri" w:cs="Calibri"/>
      <w:color w:val="954F72" w:themeColor="followedHyperlink"/>
      <w:u w:val="single"/>
    </w:rPr>
  </w:style>
  <w:style w:type="character" w:styleId="Hipervnculo">
    <w:name w:val="Hyperlink"/>
    <w:basedOn w:val="Fuentedeprrafopredeter"/>
    <w:uiPriority w:val="99"/>
    <w:semiHidden/>
    <w:unhideWhenUsed/>
    <w:rsid w:val="00CA16E3"/>
    <w:rPr>
      <w:rFonts w:ascii="Calibri" w:hAnsi="Calibri" w:cs="Calibri"/>
      <w:color w:val="0563C1" w:themeColor="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A16E3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rmen\AppData\Roaming\Microsoft\Plantillas\Curr&#237;culum%20v&#237;tae%20con%20esferas%20azules.dotx" TargetMode="External"/></Relationship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377303-89CA-48CF-B410-2734A6C94E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8C0207-4C1F-41E3-A496-BDC896D6177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37FAE2FD-C3EB-4172-BC64-DC3468801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con esferas azules</Template>
  <TotalTime>0</TotalTime>
  <Pages>1</Pages>
  <Words>118</Words>
  <Characters>652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2020-10-25T21:53:00Z</dcterms:created>
  <dcterms:modified xsi:type="dcterms:W3CDTF">2020-10-25T22:07:00Z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